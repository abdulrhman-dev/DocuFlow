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BB8C" w14:textId="48470BAD" w:rsidR="00C375D7" w:rsidRPr="00F37910" w:rsidRDefault="00C375D7" w:rsidP="00F37910">
      <w:pPr>
        <w:spacing w:line="360" w:lineRule="auto"/>
        <w:jc w:val="center"/>
        <w:rPr>
          <w:b/>
          <w:bCs/>
          <w:sz w:val="28"/>
          <w:szCs w:val="28"/>
          <w:rtl/>
        </w:rPr>
      </w:pPr>
      <w:r w:rsidRPr="00F37910">
        <w:rPr>
          <w:rFonts w:hint="cs"/>
          <w:b/>
          <w:bCs/>
          <w:sz w:val="28"/>
          <w:szCs w:val="28"/>
          <w:rtl/>
        </w:rPr>
        <w:t>طلب تحديد الإشراف على رسالة الماجستير</w:t>
      </w:r>
    </w:p>
    <w:p w14:paraId="62A4A952" w14:textId="611D9B7A" w:rsidR="00C375D7" w:rsidRPr="00F37910" w:rsidRDefault="00C375D7" w:rsidP="00E51E79">
      <w:pPr>
        <w:spacing w:line="360" w:lineRule="auto"/>
        <w:jc w:val="center"/>
        <w:rPr>
          <w:b/>
          <w:bCs/>
          <w:sz w:val="26"/>
          <w:szCs w:val="26"/>
        </w:rPr>
      </w:pPr>
      <w:r w:rsidRPr="00F37910">
        <w:rPr>
          <w:rFonts w:hint="cs"/>
          <w:b/>
          <w:bCs/>
          <w:sz w:val="28"/>
          <w:szCs w:val="28"/>
          <w:rtl/>
        </w:rPr>
        <w:t>قسم</w:t>
      </w:r>
      <w:r w:rsidR="00E51E79">
        <w:rPr>
          <w:rFonts w:hint="cs"/>
          <w:b/>
          <w:bCs/>
          <w:sz w:val="28"/>
          <w:szCs w:val="28"/>
          <w:rtl/>
        </w:rPr>
        <w:t>:</w:t>
      </w:r>
      <w:r w:rsidR="00896F7F">
        <w:rPr>
          <w:rFonts w:hint="cs"/>
          <w:b/>
          <w:bCs/>
          <w:sz w:val="28"/>
          <w:szCs w:val="28"/>
          <w:rtl/>
        </w:rPr>
        <w:t xml:space="preserve"> </w:t>
      </w:r>
    </w:p>
    <w:p w14:paraId="6200A938" w14:textId="77777777" w:rsidR="00EB43C9" w:rsidRPr="00F37910" w:rsidRDefault="00EB43C9" w:rsidP="00C375D7">
      <w:pPr>
        <w:bidi/>
        <w:ind w:right="-709"/>
        <w:rPr>
          <w:rFonts w:ascii="Simplified Arabic" w:hAnsi="Simplified Arabic" w:cs="Simplified Arabic"/>
          <w:b/>
          <w:bCs/>
          <w:sz w:val="2"/>
          <w:szCs w:val="2"/>
          <w:rtl/>
          <w:lang w:bidi="ar-EG"/>
        </w:rPr>
      </w:pPr>
    </w:p>
    <w:tbl>
      <w:tblPr>
        <w:bidiVisual/>
        <w:tblW w:w="0" w:type="auto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709"/>
        <w:gridCol w:w="5728"/>
        <w:gridCol w:w="720"/>
      </w:tblGrid>
      <w:tr w:rsidR="00EB43C9" w:rsidRPr="00F37910" w14:paraId="40625E82" w14:textId="77777777" w:rsidTr="00616DC8">
        <w:trPr>
          <w:trHeight w:val="20"/>
        </w:trPr>
        <w:tc>
          <w:tcPr>
            <w:tcW w:w="19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68C1E7" w14:textId="77777777" w:rsidR="00EB43C9" w:rsidRPr="00F37910" w:rsidRDefault="00C375D7" w:rsidP="00E86FBA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طلب إشراف جديد</w:t>
            </w:r>
            <w:r w:rsidR="00EB43C9"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: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23E39EB9" w14:textId="4BFCBC8A" w:rsidR="00EB43C9" w:rsidRPr="00A62ADF" w:rsidRDefault="00EB43C9" w:rsidP="00A62ADF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4CF6F2" w14:textId="77777777" w:rsidR="00EB43C9" w:rsidRPr="00F37910" w:rsidRDefault="00EB43C9" w:rsidP="00C375D7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</w:t>
            </w:r>
            <w:r w:rsidR="00C375D7"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                        </w:t>
            </w:r>
            <w:r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</w:t>
            </w:r>
            <w:r w:rsidR="00082C20"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       </w:t>
            </w:r>
            <w:r w:rsidR="00C375D7"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  </w:t>
            </w:r>
            <w:r w:rsidR="00C375D7"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طلب تعديل الإشراف</w:t>
            </w: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:</w:t>
            </w: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19AA96A8" w14:textId="77777777" w:rsidR="00EB43C9" w:rsidRPr="00F37910" w:rsidRDefault="00EB43C9" w:rsidP="00E86FBA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</w:tbl>
    <w:p w14:paraId="18D072E7" w14:textId="77777777" w:rsidR="00EB43C9" w:rsidRPr="00F37910" w:rsidRDefault="00EB43C9">
      <w:pPr>
        <w:bidi/>
        <w:rPr>
          <w:rFonts w:ascii="Simplified Arabic" w:hAnsi="Simplified Arabic" w:cs="Simplified Arabic"/>
          <w:sz w:val="8"/>
          <w:szCs w:val="8"/>
          <w:lang w:bidi="ar-EG"/>
        </w:rPr>
      </w:pPr>
    </w:p>
    <w:tbl>
      <w:tblPr>
        <w:bidiVisual/>
        <w:tblW w:w="9897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8552"/>
      </w:tblGrid>
      <w:tr w:rsidR="00C375D7" w:rsidRPr="00F37910" w14:paraId="05E9C4D6" w14:textId="77777777" w:rsidTr="00F37910">
        <w:trPr>
          <w:trHeight w:val="249"/>
        </w:trPr>
        <w:tc>
          <w:tcPr>
            <w:tcW w:w="13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D4BAF3" w14:textId="77777777" w:rsidR="00C375D7" w:rsidRPr="00F37910" w:rsidRDefault="00C375D7" w:rsidP="00C375D7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اسم الطالب:</w:t>
            </w:r>
          </w:p>
        </w:tc>
        <w:tc>
          <w:tcPr>
            <w:tcW w:w="8552" w:type="dxa"/>
            <w:tcBorders>
              <w:left w:val="single" w:sz="4" w:space="0" w:color="auto"/>
              <w:right w:val="single" w:sz="4" w:space="0" w:color="auto"/>
            </w:tcBorders>
          </w:tcPr>
          <w:p w14:paraId="6F14A423" w14:textId="74D24292" w:rsidR="00C375D7" w:rsidRPr="00F37910" w:rsidRDefault="00C375D7" w:rsidP="00E86FBA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</w:tbl>
    <w:p w14:paraId="7430EB6E" w14:textId="77777777" w:rsidR="00EB43C9" w:rsidRPr="00F37910" w:rsidRDefault="00EB43C9" w:rsidP="00EB43C9">
      <w:pPr>
        <w:bidi/>
        <w:rPr>
          <w:rFonts w:ascii="Simplified Arabic" w:hAnsi="Simplified Arabic" w:cs="Simplified Arabic"/>
          <w:sz w:val="10"/>
          <w:szCs w:val="10"/>
          <w:rtl/>
          <w:lang w:bidi="ar-EG"/>
        </w:rPr>
      </w:pPr>
    </w:p>
    <w:tbl>
      <w:tblPr>
        <w:bidiVisual/>
        <w:tblW w:w="9897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1747"/>
        <w:gridCol w:w="2513"/>
        <w:gridCol w:w="630"/>
        <w:gridCol w:w="2160"/>
        <w:gridCol w:w="1502"/>
      </w:tblGrid>
      <w:tr w:rsidR="00CD5D78" w:rsidRPr="00F37910" w14:paraId="36FDC371" w14:textId="77777777" w:rsidTr="000F3125">
        <w:trPr>
          <w:trHeight w:val="380"/>
        </w:trPr>
        <w:tc>
          <w:tcPr>
            <w:tcW w:w="134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C4C2D1" w14:textId="77777777" w:rsidR="00CD5D78" w:rsidRPr="00F37910" w:rsidRDefault="00CD5D78" w:rsidP="00C375D7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تاريخ القيد:</w:t>
            </w:r>
          </w:p>
        </w:tc>
        <w:tc>
          <w:tcPr>
            <w:tcW w:w="1747" w:type="dxa"/>
            <w:tcBorders>
              <w:left w:val="single" w:sz="4" w:space="0" w:color="auto"/>
              <w:right w:val="single" w:sz="4" w:space="0" w:color="auto"/>
            </w:tcBorders>
          </w:tcPr>
          <w:p w14:paraId="7E72761B" w14:textId="33A157FE" w:rsidR="00CD5D78" w:rsidRPr="00CD5D78" w:rsidRDefault="00CD5D78" w:rsidP="00E86FBA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</w:p>
        </w:tc>
        <w:tc>
          <w:tcPr>
            <w:tcW w:w="25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29F421" w14:textId="77777777" w:rsidR="00CD5D78" w:rsidRPr="00CD5D78" w:rsidRDefault="00E71E89" w:rsidP="00564288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  <w:t xml:space="preserve">    </w:t>
            </w:r>
            <w:r w:rsidR="00CD5D78" w:rsidRP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عدد الساعات المعتمدة:</w:t>
            </w: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14:paraId="4C875574" w14:textId="19688FE7" w:rsidR="00CD5D78" w:rsidRPr="00CD5D78" w:rsidRDefault="00CD5D78" w:rsidP="00E86FBA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E61735" w14:textId="77777777" w:rsidR="00CD5D78" w:rsidRPr="00CD5D78" w:rsidRDefault="00CD5D78" w:rsidP="000F3125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</w:t>
            </w:r>
            <w:r w:rsidR="003E3FC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التقدير</w:t>
            </w:r>
            <w:r w:rsidR="000F3125"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  <w:t>(GPA)</w:t>
            </w:r>
            <w:r w:rsidR="008071C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*</w:t>
            </w:r>
            <w:r w:rsidR="000F3125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:</w:t>
            </w:r>
            <w:r w:rsidR="008071C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</w:p>
        </w:tc>
        <w:tc>
          <w:tcPr>
            <w:tcW w:w="1502" w:type="dxa"/>
            <w:tcBorders>
              <w:left w:val="single" w:sz="4" w:space="0" w:color="auto"/>
            </w:tcBorders>
          </w:tcPr>
          <w:p w14:paraId="5C1544D0" w14:textId="00A9ABD3" w:rsidR="00CD5D78" w:rsidRPr="00CD5D78" w:rsidRDefault="00CD5D78" w:rsidP="00E86FBA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</w:p>
        </w:tc>
      </w:tr>
    </w:tbl>
    <w:p w14:paraId="403FA4C3" w14:textId="77777777" w:rsidR="00EB43C9" w:rsidRPr="008071C0" w:rsidRDefault="008071C0" w:rsidP="008071C0">
      <w:pPr>
        <w:bidi/>
        <w:ind w:left="-590"/>
        <w:rPr>
          <w:rFonts w:ascii="Simplified Arabic" w:hAnsi="Simplified Arabic" w:cs="Simplified Arabic"/>
          <w:rtl/>
          <w:lang w:bidi="ar-EG"/>
        </w:rPr>
      </w:pPr>
      <w:r w:rsidRPr="008071C0">
        <w:rPr>
          <w:rFonts w:ascii="Simplified Arabic" w:hAnsi="Simplified Arabic" w:cs="Simplified Arabic" w:hint="cs"/>
          <w:rtl/>
          <w:lang w:bidi="ar-EG"/>
        </w:rPr>
        <w:t>*</w:t>
      </w:r>
      <w:r>
        <w:rPr>
          <w:rFonts w:ascii="Simplified Arabic" w:hAnsi="Simplified Arabic" w:cs="Simplified Arabic" w:hint="cs"/>
          <w:rtl/>
          <w:lang w:bidi="ar-EG"/>
        </w:rPr>
        <w:t xml:space="preserve"> يرفق كشف درجات الطالب من موقع الدراسات العليا</w:t>
      </w:r>
    </w:p>
    <w:tbl>
      <w:tblPr>
        <w:bidiVisual/>
        <w:tblW w:w="9908" w:type="dxa"/>
        <w:tblInd w:w="-597" w:type="dxa"/>
        <w:tblLook w:val="04A0" w:firstRow="1" w:lastRow="0" w:firstColumn="1" w:lastColumn="0" w:noHBand="0" w:noVBand="1"/>
      </w:tblPr>
      <w:tblGrid>
        <w:gridCol w:w="115"/>
        <w:gridCol w:w="1559"/>
        <w:gridCol w:w="3197"/>
        <w:gridCol w:w="347"/>
        <w:gridCol w:w="2054"/>
        <w:gridCol w:w="2625"/>
        <w:gridCol w:w="11"/>
      </w:tblGrid>
      <w:tr w:rsidR="00EB43C9" w:rsidRPr="00F37910" w14:paraId="04A047E0" w14:textId="77777777" w:rsidTr="00F37910">
        <w:trPr>
          <w:trHeight w:val="57"/>
        </w:trPr>
        <w:tc>
          <w:tcPr>
            <w:tcW w:w="1674" w:type="dxa"/>
            <w:gridSpan w:val="2"/>
          </w:tcPr>
          <w:p w14:paraId="64A09718" w14:textId="77777777" w:rsidR="00EB43C9" w:rsidRPr="00F37910" w:rsidRDefault="00C375D7" w:rsidP="00E86FBA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أسماء المشرفين</w:t>
            </w:r>
            <w:r w:rsidR="00EB43C9"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:</w:t>
            </w:r>
          </w:p>
        </w:tc>
        <w:tc>
          <w:tcPr>
            <w:tcW w:w="3197" w:type="dxa"/>
          </w:tcPr>
          <w:p w14:paraId="7FD14DC7" w14:textId="77777777" w:rsidR="00EB43C9" w:rsidRPr="00F37910" w:rsidRDefault="00EB43C9" w:rsidP="00E86FBA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2401" w:type="dxa"/>
            <w:gridSpan w:val="2"/>
          </w:tcPr>
          <w:p w14:paraId="1BA1D83C" w14:textId="77777777" w:rsidR="00EB43C9" w:rsidRPr="00F37910" w:rsidRDefault="00EB43C9" w:rsidP="00C375D7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          </w:t>
            </w:r>
          </w:p>
        </w:tc>
        <w:tc>
          <w:tcPr>
            <w:tcW w:w="2636" w:type="dxa"/>
            <w:gridSpan w:val="2"/>
          </w:tcPr>
          <w:p w14:paraId="2AF142E6" w14:textId="77777777" w:rsidR="00EB43C9" w:rsidRPr="00F37910" w:rsidRDefault="00EB43C9" w:rsidP="00E86FBA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C375D7" w:rsidRPr="00F37910" w14:paraId="6D71E30A" w14:textId="77777777" w:rsidTr="00F379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5" w:type="dxa"/>
          <w:wAfter w:w="11" w:type="dxa"/>
          <w:trHeight w:val="57"/>
        </w:trPr>
        <w:tc>
          <w:tcPr>
            <w:tcW w:w="5103" w:type="dxa"/>
            <w:gridSpan w:val="3"/>
            <w:shd w:val="clear" w:color="auto" w:fill="F2F2F2"/>
          </w:tcPr>
          <w:p w14:paraId="13F21972" w14:textId="77777777" w:rsidR="00C375D7" w:rsidRPr="00F37910" w:rsidRDefault="00C375D7" w:rsidP="00053069">
            <w:pPr>
              <w:bidi/>
              <w:ind w:right="-709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 w:rsidR="00053069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4679" w:type="dxa"/>
            <w:gridSpan w:val="2"/>
            <w:shd w:val="clear" w:color="auto" w:fill="F2F2F2"/>
          </w:tcPr>
          <w:p w14:paraId="49C6DF50" w14:textId="77777777" w:rsidR="00C375D7" w:rsidRPr="00F37910" w:rsidRDefault="00564288" w:rsidP="00C375D7">
            <w:pPr>
              <w:bidi/>
              <w:ind w:right="-709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الدرجة - </w:t>
            </w:r>
            <w:r w:rsidR="00EE3555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الجهــ</w:t>
            </w:r>
            <w:r w:rsidR="00C375D7"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ـــــة</w:t>
            </w:r>
          </w:p>
        </w:tc>
      </w:tr>
      <w:tr w:rsidR="00C375D7" w:rsidRPr="00F37910" w14:paraId="6B662DD9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5" w:type="dxa"/>
          <w:wAfter w:w="11" w:type="dxa"/>
          <w:cantSplit/>
          <w:trHeight w:val="340"/>
        </w:trPr>
        <w:tc>
          <w:tcPr>
            <w:tcW w:w="5103" w:type="dxa"/>
            <w:gridSpan w:val="3"/>
          </w:tcPr>
          <w:p w14:paraId="451FF4D0" w14:textId="77777777" w:rsidR="00C375D7" w:rsidRPr="00F37910" w:rsidRDefault="00C375D7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679" w:type="dxa"/>
            <w:gridSpan w:val="2"/>
          </w:tcPr>
          <w:p w14:paraId="75FFA4E7" w14:textId="77777777" w:rsidR="00C375D7" w:rsidRPr="00F37910" w:rsidRDefault="00C375D7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806444" w:rsidRPr="00F37910" w14:paraId="2A73464D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5" w:type="dxa"/>
          <w:wAfter w:w="11" w:type="dxa"/>
          <w:cantSplit/>
          <w:trHeight w:val="340"/>
        </w:trPr>
        <w:tc>
          <w:tcPr>
            <w:tcW w:w="5103" w:type="dxa"/>
            <w:gridSpan w:val="3"/>
          </w:tcPr>
          <w:p w14:paraId="49F9C874" w14:textId="77777777" w:rsidR="00806444" w:rsidRPr="00F37910" w:rsidRDefault="00806444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679" w:type="dxa"/>
            <w:gridSpan w:val="2"/>
          </w:tcPr>
          <w:p w14:paraId="0E8BF644" w14:textId="77777777" w:rsidR="00806444" w:rsidRPr="00F37910" w:rsidRDefault="00806444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C375D7" w:rsidRPr="00F37910" w14:paraId="1F70B1A7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5" w:type="dxa"/>
          <w:wAfter w:w="11" w:type="dxa"/>
          <w:cantSplit/>
          <w:trHeight w:val="340"/>
        </w:trPr>
        <w:tc>
          <w:tcPr>
            <w:tcW w:w="5103" w:type="dxa"/>
            <w:gridSpan w:val="3"/>
          </w:tcPr>
          <w:p w14:paraId="235CC946" w14:textId="77777777" w:rsidR="00C375D7" w:rsidRPr="00F37910" w:rsidRDefault="00C375D7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679" w:type="dxa"/>
            <w:gridSpan w:val="2"/>
          </w:tcPr>
          <w:p w14:paraId="39A238FA" w14:textId="77777777" w:rsidR="00C375D7" w:rsidRPr="00F37910" w:rsidRDefault="00C375D7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C375D7" w:rsidRPr="00F37910" w14:paraId="7235273B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5" w:type="dxa"/>
          <w:wAfter w:w="11" w:type="dxa"/>
          <w:cantSplit/>
          <w:trHeight w:val="340"/>
        </w:trPr>
        <w:tc>
          <w:tcPr>
            <w:tcW w:w="5103" w:type="dxa"/>
            <w:gridSpan w:val="3"/>
          </w:tcPr>
          <w:p w14:paraId="415C1D8C" w14:textId="77777777" w:rsidR="00C375D7" w:rsidRPr="00F37910" w:rsidRDefault="00C375D7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679" w:type="dxa"/>
            <w:gridSpan w:val="2"/>
          </w:tcPr>
          <w:p w14:paraId="05E66173" w14:textId="77777777" w:rsidR="00C375D7" w:rsidRPr="00F37910" w:rsidRDefault="00C375D7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</w:tbl>
    <w:p w14:paraId="7C2EF3F2" w14:textId="77777777" w:rsidR="00EB43C9" w:rsidRPr="00F37910" w:rsidRDefault="00EB43C9" w:rsidP="00EB43C9">
      <w:pPr>
        <w:bidi/>
        <w:rPr>
          <w:rFonts w:ascii="Simplified Arabic" w:hAnsi="Simplified Arabic" w:cs="Simplified Arabic"/>
          <w:sz w:val="12"/>
          <w:szCs w:val="12"/>
          <w:rtl/>
          <w:lang w:bidi="ar-EG"/>
        </w:rPr>
      </w:pPr>
    </w:p>
    <w:tbl>
      <w:tblPr>
        <w:bidiVisual/>
        <w:tblW w:w="9897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8287"/>
      </w:tblGrid>
      <w:tr w:rsidR="00C375D7" w:rsidRPr="00F37910" w14:paraId="243D07D2" w14:textId="77777777" w:rsidTr="00A62DBB">
        <w:trPr>
          <w:trHeight w:val="1048"/>
        </w:trPr>
        <w:tc>
          <w:tcPr>
            <w:tcW w:w="1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519250" w14:textId="77777777" w:rsidR="00C375D7" w:rsidRPr="00F37910" w:rsidRDefault="00C375D7" w:rsidP="00C375D7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</w:t>
            </w: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موضوع البحث</w:t>
            </w:r>
          </w:p>
          <w:p w14:paraId="4466C33B" w14:textId="77777777" w:rsidR="00C375D7" w:rsidRPr="00F37910" w:rsidRDefault="00C375D7" w:rsidP="00BF7EFB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</w:t>
            </w: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المقت</w:t>
            </w:r>
            <w:r w:rsidR="00BF7EFB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ـــــــــــ</w:t>
            </w:r>
            <w:r w:rsidR="00A62DBB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</w:t>
            </w: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رح:</w:t>
            </w:r>
            <w:r w:rsidR="00BF7EFB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</w:p>
        </w:tc>
        <w:tc>
          <w:tcPr>
            <w:tcW w:w="8287" w:type="dxa"/>
            <w:tcBorders>
              <w:left w:val="single" w:sz="4" w:space="0" w:color="auto"/>
            </w:tcBorders>
          </w:tcPr>
          <w:p w14:paraId="3912E08B" w14:textId="77777777" w:rsidR="00C375D7" w:rsidRPr="00F37910" w:rsidRDefault="00C375D7" w:rsidP="00C375D7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</w:tbl>
    <w:p w14:paraId="5461B62A" w14:textId="77777777" w:rsidR="00EB43C9" w:rsidRPr="00CD5D78" w:rsidRDefault="00EB43C9" w:rsidP="00EB43C9">
      <w:pPr>
        <w:bidi/>
        <w:rPr>
          <w:rFonts w:ascii="Simplified Arabic" w:hAnsi="Simplified Arabic" w:cs="Simplified Arabic"/>
          <w:sz w:val="10"/>
          <w:szCs w:val="10"/>
          <w:rtl/>
          <w:lang w:bidi="ar-EG"/>
        </w:rPr>
      </w:pPr>
    </w:p>
    <w:tbl>
      <w:tblPr>
        <w:bidiVisual/>
        <w:tblW w:w="9897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6"/>
        <w:gridCol w:w="1559"/>
        <w:gridCol w:w="1777"/>
        <w:gridCol w:w="1484"/>
        <w:gridCol w:w="3261"/>
      </w:tblGrid>
      <w:tr w:rsidR="00353222" w:rsidRPr="00F37910" w14:paraId="190B2027" w14:textId="77777777" w:rsidTr="00BE3A4D">
        <w:trPr>
          <w:trHeight w:val="255"/>
        </w:trPr>
        <w:tc>
          <w:tcPr>
            <w:tcW w:w="1816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3964FE9" w14:textId="77777777" w:rsidR="00385D30" w:rsidRPr="00F37910" w:rsidRDefault="00353222" w:rsidP="00385D3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توافق الموضوع مع</w:t>
            </w:r>
          </w:p>
          <w:p w14:paraId="788471A3" w14:textId="77777777" w:rsidR="00353222" w:rsidRPr="00F37910" w:rsidRDefault="00353222" w:rsidP="00385D3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الخط</w:t>
            </w:r>
            <w:r w:rsid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</w:t>
            </w: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ة </w:t>
            </w:r>
            <w:r w:rsidR="00385D30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البحثي</w:t>
            </w:r>
            <w:r w:rsid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ــــــــ</w:t>
            </w:r>
            <w:r w:rsidR="00385D30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ة</w:t>
            </w:r>
          </w:p>
          <w:p w14:paraId="0C086BCF" w14:textId="77777777" w:rsidR="00353222" w:rsidRPr="00F37910" w:rsidRDefault="00353222" w:rsidP="00CD5D78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لل</w:t>
            </w:r>
            <w:r w:rsid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</w:t>
            </w: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دولة </w:t>
            </w:r>
            <w:r w:rsid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والكلية</w:t>
            </w: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:</w:t>
            </w:r>
          </w:p>
        </w:tc>
        <w:tc>
          <w:tcPr>
            <w:tcW w:w="3336" w:type="dxa"/>
            <w:gridSpan w:val="2"/>
            <w:tcBorders>
              <w:left w:val="single" w:sz="4" w:space="0" w:color="auto"/>
            </w:tcBorders>
            <w:shd w:val="clear" w:color="auto" w:fill="F2F2F2"/>
          </w:tcPr>
          <w:p w14:paraId="3A1CA5C3" w14:textId="77777777" w:rsidR="00353222" w:rsidRPr="00F37910" w:rsidRDefault="00F37910" w:rsidP="00F37910">
            <w:pPr>
              <w:bidi/>
              <w:ind w:right="-706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</w:t>
            </w:r>
            <w:r w:rsidR="000A591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</w:t>
            </w: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خط</w:t>
            </w:r>
            <w:r w:rsid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ة الدول</w:t>
            </w:r>
            <w:r w:rsid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ة</w:t>
            </w:r>
          </w:p>
        </w:tc>
        <w:tc>
          <w:tcPr>
            <w:tcW w:w="4745" w:type="dxa"/>
            <w:gridSpan w:val="2"/>
            <w:tcBorders>
              <w:left w:val="single" w:sz="4" w:space="0" w:color="auto"/>
            </w:tcBorders>
            <w:shd w:val="clear" w:color="auto" w:fill="F2F2F2"/>
          </w:tcPr>
          <w:p w14:paraId="78100134" w14:textId="77777777" w:rsidR="00353222" w:rsidRPr="00F37910" w:rsidRDefault="00F37910" w:rsidP="00F3791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             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خط</w:t>
            </w:r>
            <w:r w:rsid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ة القس</w:t>
            </w:r>
            <w:r w:rsid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ــــــ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م</w:t>
            </w:r>
          </w:p>
        </w:tc>
      </w:tr>
      <w:tr w:rsidR="00353222" w:rsidRPr="00F37910" w14:paraId="630A8F03" w14:textId="77777777" w:rsidTr="00BE3A4D">
        <w:trPr>
          <w:trHeight w:val="255"/>
        </w:trPr>
        <w:tc>
          <w:tcPr>
            <w:tcW w:w="1816" w:type="dxa"/>
            <w:vMerge/>
            <w:tcBorders>
              <w:left w:val="nil"/>
              <w:right w:val="single" w:sz="4" w:space="0" w:color="auto"/>
            </w:tcBorders>
          </w:tcPr>
          <w:p w14:paraId="5ADD402C" w14:textId="77777777" w:rsidR="00353222" w:rsidRPr="00F37910" w:rsidRDefault="00353222" w:rsidP="00895731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2F2F2"/>
          </w:tcPr>
          <w:p w14:paraId="74F3C72D" w14:textId="77777777" w:rsidR="00353222" w:rsidRPr="00F37910" w:rsidRDefault="00F37910" w:rsidP="00CD5D78">
            <w:pPr>
              <w:bidi/>
              <w:ind w:right="-706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="001D114C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</w:t>
            </w:r>
            <w:r w:rsid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المحور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F2F2F2"/>
          </w:tcPr>
          <w:p w14:paraId="472CF877" w14:textId="77777777" w:rsidR="00353222" w:rsidRPr="00F37910" w:rsidRDefault="00CD5D78" w:rsidP="00F37910">
            <w:pPr>
              <w:bidi/>
              <w:ind w:right="-706"/>
              <w:rPr>
                <w:rFonts w:ascii="Simplified Arabic" w:hAnsi="Simplified Arabic" w:cs="Simplified Arabic"/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الهدف</w:t>
            </w:r>
          </w:p>
        </w:tc>
        <w:tc>
          <w:tcPr>
            <w:tcW w:w="1484" w:type="dxa"/>
            <w:tcBorders>
              <w:left w:val="single" w:sz="4" w:space="0" w:color="auto"/>
            </w:tcBorders>
            <w:shd w:val="clear" w:color="auto" w:fill="F2F2F2"/>
          </w:tcPr>
          <w:p w14:paraId="2344D575" w14:textId="77777777" w:rsidR="00353222" w:rsidRPr="00F37910" w:rsidRDefault="00F37910" w:rsidP="00F3791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التخصص</w:t>
            </w:r>
          </w:p>
        </w:tc>
        <w:tc>
          <w:tcPr>
            <w:tcW w:w="3261" w:type="dxa"/>
            <w:tcBorders>
              <w:left w:val="single" w:sz="4" w:space="0" w:color="auto"/>
            </w:tcBorders>
            <w:shd w:val="clear" w:color="auto" w:fill="F2F2F2"/>
          </w:tcPr>
          <w:p w14:paraId="22BDB662" w14:textId="77777777" w:rsidR="00353222" w:rsidRPr="00F37910" w:rsidRDefault="00F37910" w:rsidP="00F37910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  </w:t>
            </w:r>
            <w:r w:rsidR="00353222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المجال البحثى</w:t>
            </w:r>
          </w:p>
        </w:tc>
      </w:tr>
      <w:tr w:rsidR="00353222" w:rsidRPr="00F37910" w14:paraId="4D317FED" w14:textId="77777777" w:rsidTr="00BE3A4D">
        <w:trPr>
          <w:trHeight w:val="791"/>
        </w:trPr>
        <w:tc>
          <w:tcPr>
            <w:tcW w:w="18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271D55E2" w14:textId="77777777" w:rsidR="00353222" w:rsidRPr="00F37910" w:rsidRDefault="00353222" w:rsidP="00A62DBB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2B74993E" w14:textId="111111E3" w:rsidR="00353222" w:rsidRPr="00BE3A4D" w:rsidRDefault="00353222" w:rsidP="00A543C3">
            <w:pPr>
              <w:bidi/>
              <w:ind w:right="-709"/>
              <w:rPr>
                <w:rFonts w:ascii="Simplified Arabic" w:hAnsi="Simplified Arabic" w:cs="Simplified Arabic"/>
                <w:rtl/>
                <w:lang w:bidi="ar-EG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</w:tcPr>
          <w:p w14:paraId="3327A6B5" w14:textId="07B2450D" w:rsidR="00353222" w:rsidRPr="00F37910" w:rsidRDefault="00353222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1484" w:type="dxa"/>
            <w:tcBorders>
              <w:left w:val="single" w:sz="4" w:space="0" w:color="auto"/>
            </w:tcBorders>
          </w:tcPr>
          <w:p w14:paraId="133336AA" w14:textId="198CEF9A" w:rsidR="00353222" w:rsidRPr="00F37910" w:rsidRDefault="00353222" w:rsidP="00FC2D28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3261" w:type="dxa"/>
            <w:tcBorders>
              <w:left w:val="single" w:sz="4" w:space="0" w:color="auto"/>
            </w:tcBorders>
          </w:tcPr>
          <w:p w14:paraId="2EC4C11F" w14:textId="0A7BD73C" w:rsidR="00353222" w:rsidRPr="00F37910" w:rsidRDefault="00353222" w:rsidP="00FC2D28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</w:tbl>
    <w:p w14:paraId="7F0593BD" w14:textId="77777777" w:rsidR="00A62DBB" w:rsidRPr="00F37910" w:rsidRDefault="00A62DBB" w:rsidP="002F2779">
      <w:pPr>
        <w:bidi/>
        <w:ind w:left="-590"/>
        <w:rPr>
          <w:b/>
          <w:bCs/>
          <w:sz w:val="26"/>
          <w:szCs w:val="26"/>
        </w:rPr>
      </w:pPr>
      <w:r w:rsidRPr="00F37910">
        <w:rPr>
          <w:rFonts w:ascii="Simplified Arabic" w:hAnsi="Simplified Arabic" w:cs="Simplified Arabic" w:hint="cs"/>
          <w:b/>
          <w:bCs/>
          <w:sz w:val="26"/>
          <w:szCs w:val="26"/>
          <w:rtl/>
          <w:lang w:bidi="ar-EG"/>
        </w:rPr>
        <w:t>ف</w:t>
      </w:r>
      <w:r w:rsidR="002F2779">
        <w:rPr>
          <w:rFonts w:ascii="Simplified Arabic" w:hAnsi="Simplified Arabic" w:cs="Simplified Arabic" w:hint="cs"/>
          <w:b/>
          <w:bCs/>
          <w:sz w:val="26"/>
          <w:szCs w:val="26"/>
          <w:rtl/>
          <w:lang w:bidi="ar-EG"/>
        </w:rPr>
        <w:t>ى</w:t>
      </w:r>
      <w:r w:rsidRPr="00F37910">
        <w:rPr>
          <w:rFonts w:ascii="Simplified Arabic" w:hAnsi="Simplified Arabic" w:cs="Simplified Arabic" w:hint="cs"/>
          <w:b/>
          <w:bCs/>
          <w:sz w:val="26"/>
          <w:szCs w:val="26"/>
          <w:rtl/>
          <w:lang w:bidi="ar-EG"/>
        </w:rPr>
        <w:t xml:space="preserve"> حال</w:t>
      </w:r>
      <w:r w:rsidR="00053069">
        <w:rPr>
          <w:rFonts w:ascii="Simplified Arabic" w:hAnsi="Simplified Arabic" w:cs="Simplified Arabic" w:hint="cs"/>
          <w:b/>
          <w:bCs/>
          <w:sz w:val="26"/>
          <w:szCs w:val="26"/>
          <w:rtl/>
          <w:lang w:bidi="ar-EG"/>
        </w:rPr>
        <w:t>ة</w:t>
      </w:r>
      <w:r w:rsidRPr="00F37910">
        <w:rPr>
          <w:rFonts w:ascii="Simplified Arabic" w:hAnsi="Simplified Arabic" w:cs="Simplified Arabic" w:hint="cs"/>
          <w:b/>
          <w:bCs/>
          <w:sz w:val="26"/>
          <w:szCs w:val="26"/>
          <w:rtl/>
          <w:lang w:bidi="ar-EG"/>
        </w:rPr>
        <w:t xml:space="preserve"> تعديل الإشراف</w:t>
      </w:r>
      <w:r w:rsidRPr="00F37910">
        <w:rPr>
          <w:rFonts w:ascii="Simplified Arabic" w:hAnsi="Simplified Arabic" w:cs="Simplified Arabic"/>
          <w:b/>
          <w:bCs/>
          <w:sz w:val="26"/>
          <w:szCs w:val="26"/>
          <w:rtl/>
          <w:lang w:bidi="ar-EG"/>
        </w:rPr>
        <w:t>:</w:t>
      </w:r>
    </w:p>
    <w:tbl>
      <w:tblPr>
        <w:bidiVisual/>
        <w:tblW w:w="9782" w:type="dxa"/>
        <w:tblInd w:w="-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3119"/>
        <w:gridCol w:w="2694"/>
      </w:tblGrid>
      <w:tr w:rsidR="000B4197" w:rsidRPr="00F37910" w14:paraId="0EACB626" w14:textId="77777777" w:rsidTr="00A96395">
        <w:trPr>
          <w:trHeight w:val="380"/>
        </w:trPr>
        <w:tc>
          <w:tcPr>
            <w:tcW w:w="3969" w:type="dxa"/>
            <w:shd w:val="clear" w:color="auto" w:fill="F2F2F2"/>
          </w:tcPr>
          <w:p w14:paraId="1401C867" w14:textId="77777777" w:rsidR="000B4197" w:rsidRPr="00F37910" w:rsidRDefault="000B4197" w:rsidP="00053069">
            <w:pPr>
              <w:bidi/>
              <w:ind w:right="-709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 w:rsidR="00053069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3119" w:type="dxa"/>
            <w:shd w:val="clear" w:color="auto" w:fill="F2F2F2"/>
          </w:tcPr>
          <w:p w14:paraId="2371CBF2" w14:textId="77777777" w:rsidR="000B4197" w:rsidRPr="00F37910" w:rsidRDefault="00785F8F" w:rsidP="00785F8F">
            <w:pPr>
              <w:bidi/>
              <w:ind w:left="360"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</w:t>
            </w:r>
            <w:r w:rsidR="00EE3555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الدرجة - </w:t>
            </w:r>
            <w:r w:rsidR="00EE3555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الجهــ</w:t>
            </w:r>
            <w:r w:rsidR="00EE3555"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ـــــة</w:t>
            </w:r>
            <w:r w:rsidR="00053069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*</w:t>
            </w:r>
            <w:r w:rsidR="00FD1196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*</w:t>
            </w:r>
          </w:p>
        </w:tc>
        <w:tc>
          <w:tcPr>
            <w:tcW w:w="2694" w:type="dxa"/>
            <w:shd w:val="clear" w:color="auto" w:fill="F2F2F2"/>
          </w:tcPr>
          <w:p w14:paraId="5FA9C30D" w14:textId="77777777" w:rsidR="000B4197" w:rsidRPr="00F37910" w:rsidRDefault="00F37910" w:rsidP="00E80D61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         </w:t>
            </w:r>
            <w:r w:rsidR="000B4197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إضاف</w:t>
            </w:r>
            <w:r w:rsidR="00CD5D78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ــــ</w:t>
            </w:r>
            <w:r w:rsidR="000B4197"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 xml:space="preserve">ة / </w:t>
            </w:r>
            <w:r w:rsidR="00E80D6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حذف</w:t>
            </w:r>
          </w:p>
        </w:tc>
      </w:tr>
      <w:tr w:rsidR="000B4197" w:rsidRPr="00F37910" w14:paraId="36E56AC6" w14:textId="77777777" w:rsidTr="001D114C">
        <w:trPr>
          <w:trHeight w:val="380"/>
        </w:trPr>
        <w:tc>
          <w:tcPr>
            <w:tcW w:w="3969" w:type="dxa"/>
          </w:tcPr>
          <w:p w14:paraId="12D47CEA" w14:textId="77777777" w:rsidR="000B4197" w:rsidRPr="00F37910" w:rsidRDefault="000B4197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3119" w:type="dxa"/>
          </w:tcPr>
          <w:p w14:paraId="7CC8DDD1" w14:textId="77777777" w:rsidR="000B4197" w:rsidRPr="00F37910" w:rsidRDefault="00FE09D1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58752" behindDoc="0" locked="0" layoutInCell="1" allowOverlap="1" wp14:anchorId="08FB5B7A" wp14:editId="2DF1112B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1905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4" w:type="dxa"/>
          </w:tcPr>
          <w:p w14:paraId="40F29FB3" w14:textId="77777777" w:rsidR="000B4197" w:rsidRPr="00F37910" w:rsidRDefault="00FE09D1" w:rsidP="00E80D61">
            <w:pPr>
              <w:bidi/>
              <w:ind w:right="-706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59776" behindDoc="0" locked="0" layoutInCell="1" allowOverlap="1" wp14:anchorId="142C5ACB" wp14:editId="04A3CBC2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1905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rFonts w:ascii="Simplified Arabic" w:hAnsi="Simplified Arabic" w:cs="Simplified Arabic"/>
                <w:noProof/>
                <w:sz w:val="26"/>
                <w:szCs w:val="26"/>
                <w:rtl/>
              </w:rPr>
              <w:pict w14:anchorId="1ACC72D2">
                <v:roundrect id="_x0000_s2061" style="position:absolute;left:0;text-align:left;margin-left:-200.65pt;margin-top:21.15pt;width:16.15pt;height:13.3pt;z-index:251656704;mso-position-horizontal-relative:text;mso-position-vertical-relative:text" arcsize="10923f" wrapcoords="-982 -1200 -982 21600 21600 21600 22582 18000 22582 1200 21600 -1200 -982 -1200">
                  <w10:wrap anchorx="page"/>
                </v:roundrect>
              </w:pict>
            </w:r>
            <w:r w:rsidR="00000000">
              <w:rPr>
                <w:rFonts w:ascii="Simplified Arabic" w:hAnsi="Simplified Arabic" w:cs="Simplified Arabic"/>
                <w:noProof/>
                <w:sz w:val="26"/>
                <w:szCs w:val="26"/>
                <w:rtl/>
              </w:rPr>
              <w:pict w14:anchorId="305DB59C">
                <v:roundrect id="_x0000_s2051" style="position:absolute;left:0;text-align:left;margin-left:-134.15pt;margin-top:3.75pt;width:11.25pt;height:9.75pt;z-index:251654656;mso-position-horizontal-relative:text;mso-position-vertical-relative:text" arcsize="10923f">
                  <w10:wrap anchorx="page"/>
                </v:roundrect>
              </w:pict>
            </w:r>
            <w:r w:rsidR="000B4197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A96395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  </w:t>
            </w:r>
            <w:r w:rsidR="00F37910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0B4197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>إضافة</w:t>
            </w:r>
            <w:r w:rsidR="00A96395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         </w:t>
            </w:r>
            <w:r w:rsidR="00E80D61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>حذف</w:t>
            </w:r>
          </w:p>
        </w:tc>
      </w:tr>
      <w:tr w:rsidR="005B1C4C" w:rsidRPr="00F37910" w14:paraId="39ADBFD9" w14:textId="77777777" w:rsidTr="001D114C">
        <w:trPr>
          <w:trHeight w:val="283"/>
        </w:trPr>
        <w:tc>
          <w:tcPr>
            <w:tcW w:w="3969" w:type="dxa"/>
          </w:tcPr>
          <w:p w14:paraId="1A3DF21E" w14:textId="77777777" w:rsidR="005B1C4C" w:rsidRPr="00F37910" w:rsidRDefault="005B1C4C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3119" w:type="dxa"/>
          </w:tcPr>
          <w:p w14:paraId="557E279D" w14:textId="77777777" w:rsidR="005B1C4C" w:rsidRPr="00F37910" w:rsidRDefault="005B1C4C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2694" w:type="dxa"/>
            <w:vAlign w:val="center"/>
          </w:tcPr>
          <w:p w14:paraId="63C28D25" w14:textId="77777777" w:rsidR="005B1C4C" w:rsidRPr="00F37910" w:rsidRDefault="00FE09D1" w:rsidP="00E80D61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60800" behindDoc="0" locked="0" layoutInCell="1" allowOverlap="1" wp14:anchorId="160CFAEA" wp14:editId="0B02A34D">
                  <wp:simplePos x="0" y="0"/>
                  <wp:positionH relativeFrom="column">
                    <wp:posOffset>1344295</wp:posOffset>
                  </wp:positionH>
                  <wp:positionV relativeFrom="paragraph">
                    <wp:posOffset>50800</wp:posOffset>
                  </wp:positionV>
                  <wp:extent cx="247650" cy="190500"/>
                  <wp:effectExtent l="1905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b/>
                <w:bCs/>
                <w:noProof/>
                <w:sz w:val="26"/>
                <w:szCs w:val="26"/>
                <w:rtl/>
              </w:rPr>
              <w:pict w14:anchorId="7F3F6E9A">
                <v:rect id="_x0000_s2066" style="position:absolute;left:0;text-align:left;margin-left:35.9pt;margin-top:4.25pt;width:17.3pt;height:13.05pt;z-index:-251658752;mso-position-horizontal-relative:text;mso-position-vertical-relative:text">
                  <w10:wrap anchorx="page"/>
                </v:rect>
              </w:pict>
            </w:r>
            <w:r w:rsidR="00000000">
              <w:rPr>
                <w:rFonts w:ascii="Simplified Arabic" w:hAnsi="Simplified Arabic" w:cs="Simplified Arabic"/>
                <w:noProof/>
                <w:sz w:val="26"/>
                <w:szCs w:val="26"/>
                <w:rtl/>
              </w:rPr>
              <w:pict w14:anchorId="3F82FB89">
                <v:roundrect id="_x0000_s2058" style="position:absolute;left:0;text-align:left;margin-left:-134.15pt;margin-top:3.75pt;width:11.25pt;height:9.75pt;z-index:251655680;mso-position-horizontal-relative:text;mso-position-vertical-relative:text" arcsize="10923f">
                  <w10:wrap anchorx="page"/>
                </v:roundrect>
              </w:pict>
            </w:r>
            <w:r w:rsidR="005B1C4C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A96395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 </w:t>
            </w:r>
            <w:r w:rsidR="005B1C4C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F37910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5B1C4C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>إضافة</w:t>
            </w:r>
            <w:r w:rsidR="00A96395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5B1C4C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</w:t>
            </w:r>
            <w:r w:rsidR="00A96395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5B1C4C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</w:t>
            </w:r>
            <w:r w:rsidR="00A96395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   </w:t>
            </w:r>
            <w:r w:rsidR="00E55438" w:rsidRPr="00F37910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 xml:space="preserve"> </w:t>
            </w:r>
            <w:r w:rsidR="00E80D61">
              <w:rPr>
                <w:rFonts w:ascii="Simplified Arabic" w:hAnsi="Simplified Arabic" w:cs="Simplified Arabic" w:hint="cs"/>
                <w:sz w:val="26"/>
                <w:szCs w:val="26"/>
                <w:rtl/>
                <w:lang w:bidi="ar-EG"/>
              </w:rPr>
              <w:t>حذف</w:t>
            </w:r>
          </w:p>
        </w:tc>
      </w:tr>
    </w:tbl>
    <w:p w14:paraId="59A5C7E4" w14:textId="77777777" w:rsidR="00634FA8" w:rsidRPr="00053069" w:rsidRDefault="006B7BF3" w:rsidP="00082C20">
      <w:pPr>
        <w:bidi/>
        <w:ind w:left="-590"/>
        <w:rPr>
          <w:rtl/>
          <w:lang w:bidi="ar-EG"/>
        </w:rPr>
      </w:pPr>
      <w:r>
        <w:rPr>
          <w:rFonts w:hint="cs"/>
          <w:rtl/>
          <w:lang w:bidi="ar-EG"/>
        </w:rPr>
        <w:t>*</w:t>
      </w:r>
      <w:r w:rsidR="00FD1196">
        <w:rPr>
          <w:rFonts w:hint="cs"/>
          <w:rtl/>
          <w:lang w:bidi="ar-EG"/>
        </w:rPr>
        <w:t>*</w:t>
      </w:r>
      <w:r w:rsidR="00053069">
        <w:rPr>
          <w:rFonts w:hint="cs"/>
          <w:rtl/>
          <w:lang w:bidi="ar-EG"/>
        </w:rPr>
        <w:t xml:space="preserve"> </w:t>
      </w:r>
      <w:r w:rsidR="00C375D7" w:rsidRPr="00053069">
        <w:rPr>
          <w:rFonts w:hint="cs"/>
          <w:rtl/>
          <w:lang w:bidi="ar-EG"/>
        </w:rPr>
        <w:t>يتم تحديد الجهة في حالة الإشراف من خارج القسم</w:t>
      </w:r>
    </w:p>
    <w:p w14:paraId="47F24A6C" w14:textId="77777777" w:rsidR="00C375D7" w:rsidRPr="00F37910" w:rsidRDefault="00C375D7" w:rsidP="00C375D7">
      <w:pPr>
        <w:bidi/>
        <w:rPr>
          <w:b/>
          <w:bCs/>
          <w:sz w:val="4"/>
          <w:szCs w:val="4"/>
          <w:rtl/>
          <w:lang w:bidi="ar-EG"/>
        </w:rPr>
      </w:pPr>
    </w:p>
    <w:tbl>
      <w:tblPr>
        <w:bidiVisual/>
        <w:tblW w:w="9897" w:type="dxa"/>
        <w:tblInd w:w="-597" w:type="dxa"/>
        <w:tblLook w:val="04A0" w:firstRow="1" w:lastRow="0" w:firstColumn="1" w:lastColumn="0" w:noHBand="0" w:noVBand="1"/>
      </w:tblPr>
      <w:tblGrid>
        <w:gridCol w:w="115"/>
        <w:gridCol w:w="1230"/>
        <w:gridCol w:w="3590"/>
        <w:gridCol w:w="2008"/>
        <w:gridCol w:w="2636"/>
        <w:gridCol w:w="318"/>
      </w:tblGrid>
      <w:tr w:rsidR="00C375D7" w:rsidRPr="00F37910" w14:paraId="3074FEDD" w14:textId="77777777" w:rsidTr="00A96395">
        <w:trPr>
          <w:gridAfter w:val="1"/>
          <w:wAfter w:w="318" w:type="dxa"/>
          <w:trHeight w:val="380"/>
        </w:trPr>
        <w:tc>
          <w:tcPr>
            <w:tcW w:w="1345" w:type="dxa"/>
            <w:gridSpan w:val="2"/>
          </w:tcPr>
          <w:p w14:paraId="351DEDD9" w14:textId="77777777" w:rsidR="00C375D7" w:rsidRPr="00F37910" w:rsidRDefault="00082C20" w:rsidP="00A543C3">
            <w:pPr>
              <w:bidi/>
              <w:ind w:right="-709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التوقيعات:</w:t>
            </w:r>
          </w:p>
        </w:tc>
        <w:tc>
          <w:tcPr>
            <w:tcW w:w="3590" w:type="dxa"/>
          </w:tcPr>
          <w:p w14:paraId="583A64CA" w14:textId="77777777" w:rsidR="00C375D7" w:rsidRPr="00F37910" w:rsidRDefault="00C375D7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2008" w:type="dxa"/>
          </w:tcPr>
          <w:p w14:paraId="533973BF" w14:textId="77777777" w:rsidR="00C375D7" w:rsidRPr="00F37910" w:rsidRDefault="00C375D7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            </w:t>
            </w:r>
          </w:p>
        </w:tc>
        <w:tc>
          <w:tcPr>
            <w:tcW w:w="2636" w:type="dxa"/>
          </w:tcPr>
          <w:p w14:paraId="5E1A4279" w14:textId="77777777" w:rsidR="00C375D7" w:rsidRPr="00F37910" w:rsidRDefault="00C375D7" w:rsidP="00A543C3">
            <w:pPr>
              <w:bidi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C375D7" w:rsidRPr="00F37910" w14:paraId="5EB3511E" w14:textId="77777777" w:rsidTr="00A963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15" w:type="dxa"/>
          <w:trHeight w:val="380"/>
        </w:trPr>
        <w:tc>
          <w:tcPr>
            <w:tcW w:w="4820" w:type="dxa"/>
            <w:gridSpan w:val="2"/>
            <w:shd w:val="clear" w:color="auto" w:fill="F2F2F2"/>
          </w:tcPr>
          <w:p w14:paraId="13623523" w14:textId="77777777" w:rsidR="00C375D7" w:rsidRPr="00F37910" w:rsidRDefault="00C375D7" w:rsidP="00053069">
            <w:pPr>
              <w:bidi/>
              <w:ind w:right="-709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ال</w:t>
            </w:r>
            <w:r w:rsidR="00053069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</w:t>
            </w:r>
            <w:r w:rsidRPr="00F37910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>ســـــــــــــــم</w:t>
            </w:r>
          </w:p>
        </w:tc>
        <w:tc>
          <w:tcPr>
            <w:tcW w:w="4962" w:type="dxa"/>
            <w:gridSpan w:val="3"/>
            <w:shd w:val="clear" w:color="auto" w:fill="F2F2F2"/>
          </w:tcPr>
          <w:p w14:paraId="399D32D1" w14:textId="77777777" w:rsidR="00C375D7" w:rsidRPr="00F37910" w:rsidRDefault="000A5911" w:rsidP="000B4197">
            <w:pPr>
              <w:bidi/>
              <w:ind w:right="-709"/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التوقيـــــــــــــــع</w:t>
            </w:r>
          </w:p>
        </w:tc>
      </w:tr>
      <w:tr w:rsidR="00D339E4" w:rsidRPr="00F37910" w14:paraId="5EBF9BDB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15" w:type="dxa"/>
          <w:trHeight w:val="340"/>
        </w:trPr>
        <w:tc>
          <w:tcPr>
            <w:tcW w:w="4820" w:type="dxa"/>
            <w:gridSpan w:val="2"/>
          </w:tcPr>
          <w:p w14:paraId="203BD9E5" w14:textId="77777777" w:rsidR="00D339E4" w:rsidRPr="00F37910" w:rsidRDefault="00D339E4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962" w:type="dxa"/>
            <w:gridSpan w:val="3"/>
          </w:tcPr>
          <w:p w14:paraId="3322F28B" w14:textId="77777777" w:rsidR="00D339E4" w:rsidRPr="00F37910" w:rsidRDefault="00D339E4" w:rsidP="00C6084D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D339E4" w:rsidRPr="00F37910" w14:paraId="10D31ED0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15" w:type="dxa"/>
          <w:trHeight w:val="340"/>
        </w:trPr>
        <w:tc>
          <w:tcPr>
            <w:tcW w:w="4820" w:type="dxa"/>
            <w:gridSpan w:val="2"/>
          </w:tcPr>
          <w:p w14:paraId="77CB06D5" w14:textId="77777777" w:rsidR="00D339E4" w:rsidRPr="00F37910" w:rsidRDefault="00D339E4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962" w:type="dxa"/>
            <w:gridSpan w:val="3"/>
          </w:tcPr>
          <w:p w14:paraId="42D21742" w14:textId="77777777" w:rsidR="00D339E4" w:rsidRPr="00F37910" w:rsidRDefault="00D339E4" w:rsidP="00C6084D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D339E4" w:rsidRPr="00F37910" w14:paraId="5DCC0FE7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15" w:type="dxa"/>
          <w:trHeight w:val="340"/>
        </w:trPr>
        <w:tc>
          <w:tcPr>
            <w:tcW w:w="4820" w:type="dxa"/>
            <w:gridSpan w:val="2"/>
          </w:tcPr>
          <w:p w14:paraId="0E51D141" w14:textId="77777777" w:rsidR="00D339E4" w:rsidRPr="00F37910" w:rsidRDefault="00D339E4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962" w:type="dxa"/>
            <w:gridSpan w:val="3"/>
          </w:tcPr>
          <w:p w14:paraId="73D56D39" w14:textId="77777777" w:rsidR="00D339E4" w:rsidRPr="00F37910" w:rsidRDefault="00D339E4" w:rsidP="00C6084D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  <w:tr w:rsidR="00D339E4" w:rsidRPr="00F37910" w14:paraId="3BAB512A" w14:textId="77777777" w:rsidTr="00D33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15" w:type="dxa"/>
          <w:trHeight w:val="340"/>
        </w:trPr>
        <w:tc>
          <w:tcPr>
            <w:tcW w:w="4820" w:type="dxa"/>
            <w:gridSpan w:val="2"/>
          </w:tcPr>
          <w:p w14:paraId="788AF5D8" w14:textId="77777777" w:rsidR="00D339E4" w:rsidRPr="00F37910" w:rsidRDefault="00D339E4" w:rsidP="00D339E4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  <w:tc>
          <w:tcPr>
            <w:tcW w:w="4962" w:type="dxa"/>
            <w:gridSpan w:val="3"/>
          </w:tcPr>
          <w:p w14:paraId="06065303" w14:textId="77777777" w:rsidR="00D339E4" w:rsidRPr="00F37910" w:rsidRDefault="00D339E4" w:rsidP="00C6084D">
            <w:pPr>
              <w:bidi/>
              <w:spacing w:line="120" w:lineRule="auto"/>
              <w:ind w:right="-709"/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</w:pPr>
          </w:p>
        </w:tc>
      </w:tr>
    </w:tbl>
    <w:p w14:paraId="36557F24" w14:textId="77777777" w:rsidR="00514C55" w:rsidRPr="00F37910" w:rsidRDefault="00514C55" w:rsidP="005355B6">
      <w:pPr>
        <w:bidi/>
        <w:rPr>
          <w:sz w:val="26"/>
          <w:szCs w:val="26"/>
        </w:rPr>
      </w:pPr>
    </w:p>
    <w:sectPr w:rsidR="00514C55" w:rsidRPr="00F37910" w:rsidSect="00CF48E1">
      <w:headerReference w:type="default" r:id="rId9"/>
      <w:pgSz w:w="12240" w:h="15840" w:code="1"/>
      <w:pgMar w:top="432" w:right="2030" w:bottom="144" w:left="144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75900" w14:textId="77777777" w:rsidR="00FA49CB" w:rsidRDefault="00FA49CB" w:rsidP="006E37D9">
      <w:r>
        <w:separator/>
      </w:r>
    </w:p>
  </w:endnote>
  <w:endnote w:type="continuationSeparator" w:id="0">
    <w:p w14:paraId="48FF2EE5" w14:textId="77777777" w:rsidR="00FA49CB" w:rsidRDefault="00FA49CB" w:rsidP="006E3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Noto Sans Symbols">
    <w:charset w:val="00"/>
    <w:family w:val="auto"/>
    <w:pitch w:val="default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onotype Koufi">
    <w:altName w:val="MS Gothic"/>
    <w:charset w:val="B2"/>
    <w:family w:val="auto"/>
    <w:pitch w:val="variable"/>
    <w:sig w:usb0="00002000" w:usb1="03D40006" w:usb2="0262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16D8" w14:textId="77777777" w:rsidR="00FA49CB" w:rsidRDefault="00FA49CB" w:rsidP="006E37D9">
      <w:r>
        <w:separator/>
      </w:r>
    </w:p>
  </w:footnote>
  <w:footnote w:type="continuationSeparator" w:id="0">
    <w:p w14:paraId="0F968CD7" w14:textId="77777777" w:rsidR="00FA49CB" w:rsidRDefault="00FA49CB" w:rsidP="006E3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6077" w:type="pct"/>
      <w:tblInd w:w="-1191" w:type="dxa"/>
      <w:tblLayout w:type="fixed"/>
      <w:tblLook w:val="0000" w:firstRow="0" w:lastRow="0" w:firstColumn="0" w:lastColumn="0" w:noHBand="0" w:noVBand="0"/>
    </w:tblPr>
    <w:tblGrid>
      <w:gridCol w:w="1198"/>
      <w:gridCol w:w="3315"/>
      <w:gridCol w:w="4823"/>
      <w:gridCol w:w="1586"/>
    </w:tblGrid>
    <w:tr w:rsidR="009507BE" w:rsidRPr="008F3F5B" w14:paraId="4A174095" w14:textId="77777777" w:rsidTr="00F37910">
      <w:trPr>
        <w:trHeight w:val="998"/>
      </w:trPr>
      <w:tc>
        <w:tcPr>
          <w:tcW w:w="548" w:type="pct"/>
        </w:tcPr>
        <w:p w14:paraId="2077BA3B" w14:textId="77777777" w:rsidR="00904206" w:rsidRPr="008F3F5B" w:rsidRDefault="00FE09D1" w:rsidP="00904206">
          <w:pPr>
            <w:pStyle w:val="Header"/>
            <w:spacing w:before="160"/>
            <w:jc w:val="center"/>
          </w:pPr>
          <w:r>
            <w:rPr>
              <w:noProof/>
            </w:rPr>
            <w:drawing>
              <wp:inline distT="0" distB="0" distL="0" distR="0" wp14:anchorId="488E89BD" wp14:editId="1F46F3C0">
                <wp:extent cx="552450" cy="619125"/>
                <wp:effectExtent l="19050" t="0" r="0" b="0"/>
                <wp:docPr id="1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C3022FB" w14:textId="77777777" w:rsidR="00904206" w:rsidRPr="008F3F5B" w:rsidRDefault="00904206" w:rsidP="009507BE"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</w:p>
      </w:tc>
      <w:tc>
        <w:tcPr>
          <w:tcW w:w="1517" w:type="pct"/>
          <w:vAlign w:val="center"/>
        </w:tcPr>
        <w:p w14:paraId="4DBABDD7" w14:textId="77777777" w:rsidR="009507BE" w:rsidRPr="009507BE" w:rsidRDefault="009507BE" w:rsidP="00564288">
          <w:pPr>
            <w:bidi/>
            <w:spacing w:before="120"/>
            <w:ind w:right="-562"/>
            <w:rPr>
              <w:b/>
              <w:bCs/>
              <w:sz w:val="26"/>
              <w:szCs w:val="26"/>
              <w:rtl/>
              <w:lang w:bidi="ar-EG"/>
            </w:rPr>
          </w:pPr>
          <w:r w:rsidRPr="009507BE"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</w:t>
          </w:r>
          <w:r w:rsidRPr="009507BE">
            <w:rPr>
              <w:b/>
              <w:bCs/>
              <w:sz w:val="26"/>
              <w:szCs w:val="26"/>
              <w:rtl/>
              <w:lang w:bidi="ar-EG"/>
            </w:rPr>
            <w:t>كلية الهندسة – جامعة القاهرة</w:t>
          </w:r>
        </w:p>
        <w:p w14:paraId="1011C5F6" w14:textId="77777777" w:rsidR="009507BE" w:rsidRPr="009507BE" w:rsidRDefault="009507BE" w:rsidP="00172F17">
          <w:pPr>
            <w:bidi/>
            <w:ind w:right="-567"/>
            <w:rPr>
              <w:b/>
              <w:bCs/>
              <w:sz w:val="26"/>
              <w:szCs w:val="26"/>
              <w:rtl/>
              <w:lang w:bidi="ar-EG"/>
            </w:rPr>
          </w:pPr>
          <w:r w:rsidRPr="009507BE"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           </w:t>
          </w:r>
        </w:p>
        <w:p w14:paraId="14E43494" w14:textId="77777777" w:rsidR="00904206" w:rsidRPr="008F3F5B" w:rsidRDefault="009507BE" w:rsidP="00172F17">
          <w:pPr>
            <w:pStyle w:val="Header"/>
            <w:bidi/>
            <w:rPr>
              <w:rFonts w:cs="Simplified Arabic"/>
              <w:b/>
              <w:bCs/>
            </w:rPr>
          </w:pPr>
          <w:r w:rsidRPr="009507BE"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</w:t>
          </w:r>
          <w:r w:rsidR="00172F17"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     </w:t>
          </w:r>
          <w:r w:rsidRPr="009507BE">
            <w:rPr>
              <w:rFonts w:hint="cs"/>
              <w:b/>
              <w:bCs/>
              <w:sz w:val="26"/>
              <w:szCs w:val="26"/>
              <w:rtl/>
              <w:lang w:bidi="ar-EG"/>
            </w:rPr>
            <w:t xml:space="preserve"> </w:t>
          </w:r>
          <w:r w:rsidR="00172F17">
            <w:rPr>
              <w:rFonts w:hint="cs"/>
              <w:b/>
              <w:bCs/>
              <w:sz w:val="26"/>
              <w:szCs w:val="26"/>
              <w:rtl/>
              <w:lang w:bidi="ar-EG"/>
            </w:rPr>
            <w:t>إدارة</w:t>
          </w:r>
          <w:r w:rsidRPr="009507BE">
            <w:rPr>
              <w:b/>
              <w:bCs/>
              <w:sz w:val="26"/>
              <w:szCs w:val="26"/>
              <w:rtl/>
              <w:lang w:bidi="ar-EG"/>
            </w:rPr>
            <w:t xml:space="preserve"> الدراسات العليا </w:t>
          </w:r>
        </w:p>
      </w:tc>
      <w:tc>
        <w:tcPr>
          <w:tcW w:w="2208" w:type="pct"/>
        </w:tcPr>
        <w:p w14:paraId="11C1CCD0" w14:textId="77777777" w:rsidR="00904206" w:rsidRPr="009507BE" w:rsidRDefault="00904206" w:rsidP="009507BE">
          <w:pPr>
            <w:jc w:val="center"/>
            <w:rPr>
              <w:rtl/>
              <w:lang w:bidi="ar-EG"/>
            </w:rPr>
          </w:pPr>
        </w:p>
        <w:p w14:paraId="52DB0022" w14:textId="77777777" w:rsidR="009507BE" w:rsidRPr="009507BE" w:rsidRDefault="009507BE" w:rsidP="00564288">
          <w:pPr>
            <w:bidi/>
            <w:jc w:val="right"/>
            <w:rPr>
              <w:b/>
              <w:bCs/>
              <w:rtl/>
              <w:lang w:bidi="ar-EG"/>
            </w:rPr>
          </w:pPr>
          <w:r w:rsidRPr="009507BE">
            <w:rPr>
              <w:b/>
              <w:bCs/>
              <w:lang w:bidi="ar-EG"/>
            </w:rPr>
            <w:t>Faculty of Engineering – Cairo University</w:t>
          </w:r>
          <w:r w:rsidR="00A62DBB">
            <w:rPr>
              <w:b/>
              <w:bCs/>
              <w:lang w:bidi="ar-EG"/>
            </w:rPr>
            <w:t xml:space="preserve">  </w:t>
          </w:r>
          <w:r w:rsidR="000B4197">
            <w:rPr>
              <w:b/>
              <w:bCs/>
              <w:lang w:bidi="ar-EG"/>
            </w:rPr>
            <w:t xml:space="preserve"> </w:t>
          </w:r>
          <w:r w:rsidR="00A62DBB">
            <w:rPr>
              <w:b/>
              <w:bCs/>
              <w:lang w:bidi="ar-EG"/>
            </w:rPr>
            <w:t xml:space="preserve">  </w:t>
          </w:r>
          <w:r w:rsidR="000B4197">
            <w:rPr>
              <w:b/>
              <w:bCs/>
              <w:lang w:bidi="ar-EG"/>
            </w:rPr>
            <w:t xml:space="preserve">     </w:t>
          </w:r>
          <w:r w:rsidR="000B4197">
            <w:rPr>
              <w:rFonts w:hint="cs"/>
              <w:b/>
              <w:bCs/>
              <w:rtl/>
              <w:lang w:bidi="ar-EG"/>
            </w:rPr>
            <w:t xml:space="preserve">  </w:t>
          </w:r>
        </w:p>
        <w:p w14:paraId="36A0F783" w14:textId="77777777" w:rsidR="00904206" w:rsidRPr="009507BE" w:rsidRDefault="000B4197" w:rsidP="00172F17">
          <w:pPr>
            <w:bidi/>
            <w:ind w:right="-567"/>
            <w:jc w:val="center"/>
            <w:rPr>
              <w:rtl/>
              <w:lang w:bidi="ar-EG"/>
            </w:rPr>
          </w:pPr>
          <w:r>
            <w:rPr>
              <w:b/>
              <w:bCs/>
              <w:lang w:bidi="ar-EG"/>
            </w:rPr>
            <w:t xml:space="preserve">    </w:t>
          </w:r>
          <w:r w:rsidR="009507BE" w:rsidRPr="009507BE">
            <w:rPr>
              <w:b/>
              <w:bCs/>
              <w:lang w:bidi="ar-EG"/>
            </w:rPr>
            <w:t xml:space="preserve"> Graduate Studies </w:t>
          </w:r>
          <w:r w:rsidR="00A62DBB">
            <w:rPr>
              <w:b/>
              <w:bCs/>
              <w:lang w:bidi="ar-EG"/>
            </w:rPr>
            <w:t>Administration</w:t>
          </w:r>
        </w:p>
      </w:tc>
      <w:tc>
        <w:tcPr>
          <w:tcW w:w="726" w:type="pct"/>
          <w:vAlign w:val="center"/>
        </w:tcPr>
        <w:p w14:paraId="58442A4A" w14:textId="77777777" w:rsidR="00904206" w:rsidRPr="009507BE" w:rsidRDefault="00FE09D1" w:rsidP="009507BE">
          <w:pPr>
            <w:pStyle w:val="Header"/>
            <w:ind w:left="-52" w:right="749"/>
            <w:jc w:val="center"/>
            <w:rPr>
              <w:rFonts w:cs="Monotype Koufi"/>
              <w:szCs w:val="36"/>
              <w:rtl/>
            </w:rPr>
          </w:pPr>
          <w:r>
            <w:rPr>
              <w:rFonts w:cs="Monotype Koufi"/>
              <w:noProof/>
              <w:szCs w:val="36"/>
            </w:rPr>
            <w:drawing>
              <wp:inline distT="0" distB="0" distL="0" distR="0" wp14:anchorId="0001C94C" wp14:editId="5F941318">
                <wp:extent cx="685800" cy="666750"/>
                <wp:effectExtent l="19050" t="0" r="0" b="0"/>
                <wp:docPr id="2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9157CF3" w14:textId="77777777" w:rsidR="00904206" w:rsidRPr="00F37910" w:rsidRDefault="00904206" w:rsidP="00F37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427"/>
    <w:multiLevelType w:val="hybridMultilevel"/>
    <w:tmpl w:val="D4601260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F1ED3"/>
    <w:multiLevelType w:val="hybridMultilevel"/>
    <w:tmpl w:val="529C874C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16022"/>
    <w:multiLevelType w:val="hybridMultilevel"/>
    <w:tmpl w:val="95AC5A04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702D3"/>
    <w:multiLevelType w:val="hybridMultilevel"/>
    <w:tmpl w:val="2528B646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72589"/>
    <w:multiLevelType w:val="hybridMultilevel"/>
    <w:tmpl w:val="55E21400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90935"/>
    <w:multiLevelType w:val="hybridMultilevel"/>
    <w:tmpl w:val="628C0776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C3D57"/>
    <w:multiLevelType w:val="hybridMultilevel"/>
    <w:tmpl w:val="759C5EA6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708A9"/>
    <w:multiLevelType w:val="hybridMultilevel"/>
    <w:tmpl w:val="C83AFE16"/>
    <w:lvl w:ilvl="0" w:tplc="416067DC">
      <w:numFmt w:val="bullet"/>
      <w:lvlText w:val=""/>
      <w:lvlJc w:val="left"/>
      <w:pPr>
        <w:ind w:left="-265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8" w15:restartNumberingAfterBreak="0">
    <w:nsid w:val="1F7C0C02"/>
    <w:multiLevelType w:val="hybridMultilevel"/>
    <w:tmpl w:val="16262A5A"/>
    <w:lvl w:ilvl="0" w:tplc="16588D5A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136DA"/>
    <w:multiLevelType w:val="hybridMultilevel"/>
    <w:tmpl w:val="00DC7904"/>
    <w:lvl w:ilvl="0" w:tplc="1256F2A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F18A6"/>
    <w:multiLevelType w:val="hybridMultilevel"/>
    <w:tmpl w:val="EAAEDD4A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B099E"/>
    <w:multiLevelType w:val="hybridMultilevel"/>
    <w:tmpl w:val="A02E8398"/>
    <w:lvl w:ilvl="0" w:tplc="79B6B1E2">
      <w:start w:val="10"/>
      <w:numFmt w:val="decimal"/>
      <w:lvlText w:val="%1-"/>
      <w:lvlJc w:val="left"/>
      <w:pPr>
        <w:ind w:left="108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9C3D07"/>
    <w:multiLevelType w:val="hybridMultilevel"/>
    <w:tmpl w:val="0A6E583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644479"/>
    <w:multiLevelType w:val="hybridMultilevel"/>
    <w:tmpl w:val="1C52DB3A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B3A33"/>
    <w:multiLevelType w:val="hybridMultilevel"/>
    <w:tmpl w:val="5108F6B6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C4B2F"/>
    <w:multiLevelType w:val="multilevel"/>
    <w:tmpl w:val="A3A09D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5856450"/>
    <w:multiLevelType w:val="hybridMultilevel"/>
    <w:tmpl w:val="82C64678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75F76"/>
    <w:multiLevelType w:val="hybridMultilevel"/>
    <w:tmpl w:val="8592C028"/>
    <w:lvl w:ilvl="0" w:tplc="72B4D9D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103F0A"/>
    <w:multiLevelType w:val="hybridMultilevel"/>
    <w:tmpl w:val="614872B6"/>
    <w:lvl w:ilvl="0" w:tplc="EEE8F29E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D6C08"/>
    <w:multiLevelType w:val="hybridMultilevel"/>
    <w:tmpl w:val="6E24EDD0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DE1EC4"/>
    <w:multiLevelType w:val="hybridMultilevel"/>
    <w:tmpl w:val="17BCDA66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A0050"/>
    <w:multiLevelType w:val="hybridMultilevel"/>
    <w:tmpl w:val="5EDECE6E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95F66"/>
    <w:multiLevelType w:val="hybridMultilevel"/>
    <w:tmpl w:val="4A9E1370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70F66"/>
    <w:multiLevelType w:val="hybridMultilevel"/>
    <w:tmpl w:val="62CA513C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5749C"/>
    <w:multiLevelType w:val="hybridMultilevel"/>
    <w:tmpl w:val="55E21400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825D3"/>
    <w:multiLevelType w:val="hybridMultilevel"/>
    <w:tmpl w:val="D5281196"/>
    <w:lvl w:ilvl="0" w:tplc="005ABAE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176CFDDC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07E97"/>
    <w:multiLevelType w:val="hybridMultilevel"/>
    <w:tmpl w:val="80B88C74"/>
    <w:lvl w:ilvl="0" w:tplc="261EA1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2771F2"/>
    <w:multiLevelType w:val="multilevel"/>
    <w:tmpl w:val="4558B46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4F452F8"/>
    <w:multiLevelType w:val="hybridMultilevel"/>
    <w:tmpl w:val="7ED2D290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682FCA"/>
    <w:multiLevelType w:val="hybridMultilevel"/>
    <w:tmpl w:val="233875AA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427DE7"/>
    <w:multiLevelType w:val="hybridMultilevel"/>
    <w:tmpl w:val="D1EE3FB2"/>
    <w:lvl w:ilvl="0" w:tplc="8A3CA9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A1EA8"/>
    <w:multiLevelType w:val="hybridMultilevel"/>
    <w:tmpl w:val="759C5EA6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883EB5"/>
    <w:multiLevelType w:val="hybridMultilevel"/>
    <w:tmpl w:val="B91CE2B6"/>
    <w:lvl w:ilvl="0" w:tplc="E74CDC5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7A6402"/>
    <w:multiLevelType w:val="hybridMultilevel"/>
    <w:tmpl w:val="FEDA9974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77D80"/>
    <w:multiLevelType w:val="hybridMultilevel"/>
    <w:tmpl w:val="2B38667C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856B2"/>
    <w:multiLevelType w:val="hybridMultilevel"/>
    <w:tmpl w:val="27EAC0C0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8C3699"/>
    <w:multiLevelType w:val="hybridMultilevel"/>
    <w:tmpl w:val="00DC7904"/>
    <w:lvl w:ilvl="0" w:tplc="1256F2A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8D579C"/>
    <w:multiLevelType w:val="hybridMultilevel"/>
    <w:tmpl w:val="87B823B8"/>
    <w:lvl w:ilvl="0" w:tplc="8850ECCC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E529EB"/>
    <w:multiLevelType w:val="hybridMultilevel"/>
    <w:tmpl w:val="96FE3258"/>
    <w:lvl w:ilvl="0" w:tplc="B0ECC80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0B04D1"/>
    <w:multiLevelType w:val="hybridMultilevel"/>
    <w:tmpl w:val="3DF8B65A"/>
    <w:lvl w:ilvl="0" w:tplc="D4D823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2F5DBB"/>
    <w:multiLevelType w:val="hybridMultilevel"/>
    <w:tmpl w:val="2B38667C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493201"/>
    <w:multiLevelType w:val="hybridMultilevel"/>
    <w:tmpl w:val="82C64678"/>
    <w:lvl w:ilvl="0" w:tplc="D4D8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F6BCA"/>
    <w:multiLevelType w:val="hybridMultilevel"/>
    <w:tmpl w:val="DBB07B50"/>
    <w:lvl w:ilvl="0" w:tplc="261EA1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311BD1"/>
    <w:multiLevelType w:val="hybridMultilevel"/>
    <w:tmpl w:val="43E0782E"/>
    <w:lvl w:ilvl="0" w:tplc="30EC3C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956944">
    <w:abstractNumId w:val="30"/>
  </w:num>
  <w:num w:numId="2" w16cid:durableId="1230504829">
    <w:abstractNumId w:val="5"/>
  </w:num>
  <w:num w:numId="3" w16cid:durableId="956526125">
    <w:abstractNumId w:val="13"/>
  </w:num>
  <w:num w:numId="4" w16cid:durableId="761725982">
    <w:abstractNumId w:val="32"/>
  </w:num>
  <w:num w:numId="5" w16cid:durableId="1758286729">
    <w:abstractNumId w:val="4"/>
  </w:num>
  <w:num w:numId="6" w16cid:durableId="1681274923">
    <w:abstractNumId w:val="24"/>
  </w:num>
  <w:num w:numId="7" w16cid:durableId="670567003">
    <w:abstractNumId w:val="20"/>
  </w:num>
  <w:num w:numId="8" w16cid:durableId="204416778">
    <w:abstractNumId w:val="25"/>
  </w:num>
  <w:num w:numId="9" w16cid:durableId="1395277017">
    <w:abstractNumId w:val="26"/>
  </w:num>
  <w:num w:numId="10" w16cid:durableId="2037268011">
    <w:abstractNumId w:val="0"/>
  </w:num>
  <w:num w:numId="11" w16cid:durableId="1200122562">
    <w:abstractNumId w:val="38"/>
  </w:num>
  <w:num w:numId="12" w16cid:durableId="2137482283">
    <w:abstractNumId w:val="29"/>
  </w:num>
  <w:num w:numId="13" w16cid:durableId="465272617">
    <w:abstractNumId w:val="10"/>
  </w:num>
  <w:num w:numId="14" w16cid:durableId="326598546">
    <w:abstractNumId w:val="19"/>
  </w:num>
  <w:num w:numId="15" w16cid:durableId="1959220630">
    <w:abstractNumId w:val="17"/>
  </w:num>
  <w:num w:numId="16" w16cid:durableId="231083586">
    <w:abstractNumId w:val="3"/>
  </w:num>
  <w:num w:numId="17" w16cid:durableId="1371340992">
    <w:abstractNumId w:val="8"/>
  </w:num>
  <w:num w:numId="18" w16cid:durableId="7146405">
    <w:abstractNumId w:val="14"/>
  </w:num>
  <w:num w:numId="19" w16cid:durableId="1125080467">
    <w:abstractNumId w:val="6"/>
  </w:num>
  <w:num w:numId="20" w16cid:durableId="1212763033">
    <w:abstractNumId w:val="31"/>
  </w:num>
  <w:num w:numId="21" w16cid:durableId="286548016">
    <w:abstractNumId w:val="21"/>
  </w:num>
  <w:num w:numId="22" w16cid:durableId="1270508897">
    <w:abstractNumId w:val="16"/>
  </w:num>
  <w:num w:numId="23" w16cid:durableId="148863847">
    <w:abstractNumId w:val="1"/>
  </w:num>
  <w:num w:numId="24" w16cid:durableId="124197312">
    <w:abstractNumId w:val="33"/>
  </w:num>
  <w:num w:numId="25" w16cid:durableId="2068994505">
    <w:abstractNumId w:val="40"/>
  </w:num>
  <w:num w:numId="26" w16cid:durableId="1020814726">
    <w:abstractNumId w:val="35"/>
  </w:num>
  <w:num w:numId="27" w16cid:durableId="1109011912">
    <w:abstractNumId w:val="42"/>
  </w:num>
  <w:num w:numId="28" w16cid:durableId="525675037">
    <w:abstractNumId w:val="28"/>
  </w:num>
  <w:num w:numId="29" w16cid:durableId="1559827424">
    <w:abstractNumId w:val="23"/>
  </w:num>
  <w:num w:numId="30" w16cid:durableId="1916741027">
    <w:abstractNumId w:val="22"/>
  </w:num>
  <w:num w:numId="31" w16cid:durableId="983244291">
    <w:abstractNumId w:val="2"/>
  </w:num>
  <w:num w:numId="32" w16cid:durableId="1849904141">
    <w:abstractNumId w:val="12"/>
  </w:num>
  <w:num w:numId="33" w16cid:durableId="50623147">
    <w:abstractNumId w:val="36"/>
  </w:num>
  <w:num w:numId="34" w16cid:durableId="158884220">
    <w:abstractNumId w:val="39"/>
  </w:num>
  <w:num w:numId="35" w16cid:durableId="940143594">
    <w:abstractNumId w:val="37"/>
  </w:num>
  <w:num w:numId="36" w16cid:durableId="2121099642">
    <w:abstractNumId w:val="11"/>
  </w:num>
  <w:num w:numId="37" w16cid:durableId="1139804992">
    <w:abstractNumId w:val="43"/>
  </w:num>
  <w:num w:numId="38" w16cid:durableId="274143168">
    <w:abstractNumId w:val="15"/>
  </w:num>
  <w:num w:numId="39" w16cid:durableId="559360972">
    <w:abstractNumId w:val="9"/>
  </w:num>
  <w:num w:numId="40" w16cid:durableId="920481016">
    <w:abstractNumId w:val="27"/>
  </w:num>
  <w:num w:numId="41" w16cid:durableId="297999259">
    <w:abstractNumId w:val="34"/>
  </w:num>
  <w:num w:numId="42" w16cid:durableId="1144397644">
    <w:abstractNumId w:val="41"/>
  </w:num>
  <w:num w:numId="43" w16cid:durableId="1381050161">
    <w:abstractNumId w:val="7"/>
  </w:num>
  <w:num w:numId="44" w16cid:durableId="24797977">
    <w:abstractNumId w:val="1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FDC"/>
    <w:rsid w:val="00001617"/>
    <w:rsid w:val="000062BD"/>
    <w:rsid w:val="00013152"/>
    <w:rsid w:val="000136E8"/>
    <w:rsid w:val="00014C2E"/>
    <w:rsid w:val="00014C95"/>
    <w:rsid w:val="00023659"/>
    <w:rsid w:val="00024689"/>
    <w:rsid w:val="0003078E"/>
    <w:rsid w:val="00030CC8"/>
    <w:rsid w:val="00032ED4"/>
    <w:rsid w:val="000357A0"/>
    <w:rsid w:val="00043315"/>
    <w:rsid w:val="00045FAF"/>
    <w:rsid w:val="00053069"/>
    <w:rsid w:val="00054A9E"/>
    <w:rsid w:val="00061920"/>
    <w:rsid w:val="00062B3B"/>
    <w:rsid w:val="000649D4"/>
    <w:rsid w:val="000650E0"/>
    <w:rsid w:val="00066F85"/>
    <w:rsid w:val="00073437"/>
    <w:rsid w:val="000768D9"/>
    <w:rsid w:val="00077BC8"/>
    <w:rsid w:val="00081368"/>
    <w:rsid w:val="0008267B"/>
    <w:rsid w:val="00082C20"/>
    <w:rsid w:val="000844E1"/>
    <w:rsid w:val="00092B25"/>
    <w:rsid w:val="000A0199"/>
    <w:rsid w:val="000A5911"/>
    <w:rsid w:val="000B1FA2"/>
    <w:rsid w:val="000B3714"/>
    <w:rsid w:val="000B4197"/>
    <w:rsid w:val="000B7375"/>
    <w:rsid w:val="000C0279"/>
    <w:rsid w:val="000C1373"/>
    <w:rsid w:val="000C1702"/>
    <w:rsid w:val="000C2C53"/>
    <w:rsid w:val="000C3BA9"/>
    <w:rsid w:val="000C4773"/>
    <w:rsid w:val="000C4A9B"/>
    <w:rsid w:val="000C4E59"/>
    <w:rsid w:val="000D2FCA"/>
    <w:rsid w:val="000D4EC9"/>
    <w:rsid w:val="000E04AA"/>
    <w:rsid w:val="000E3A06"/>
    <w:rsid w:val="000F14C4"/>
    <w:rsid w:val="000F1571"/>
    <w:rsid w:val="000F3125"/>
    <w:rsid w:val="0010393E"/>
    <w:rsid w:val="00110718"/>
    <w:rsid w:val="0011138A"/>
    <w:rsid w:val="00112951"/>
    <w:rsid w:val="001137C4"/>
    <w:rsid w:val="001173E2"/>
    <w:rsid w:val="00123C39"/>
    <w:rsid w:val="00127A22"/>
    <w:rsid w:val="00133866"/>
    <w:rsid w:val="0013406A"/>
    <w:rsid w:val="00134A87"/>
    <w:rsid w:val="00134D92"/>
    <w:rsid w:val="001354A2"/>
    <w:rsid w:val="00135FCC"/>
    <w:rsid w:val="00150EEF"/>
    <w:rsid w:val="001521AC"/>
    <w:rsid w:val="001537AA"/>
    <w:rsid w:val="00153817"/>
    <w:rsid w:val="0015494F"/>
    <w:rsid w:val="00156989"/>
    <w:rsid w:val="00157D89"/>
    <w:rsid w:val="001610D3"/>
    <w:rsid w:val="00161528"/>
    <w:rsid w:val="00161898"/>
    <w:rsid w:val="001627B6"/>
    <w:rsid w:val="0016373B"/>
    <w:rsid w:val="00163FCE"/>
    <w:rsid w:val="00165FC8"/>
    <w:rsid w:val="001677EF"/>
    <w:rsid w:val="00170D00"/>
    <w:rsid w:val="00172EF8"/>
    <w:rsid w:val="00172F17"/>
    <w:rsid w:val="001749FC"/>
    <w:rsid w:val="00175E37"/>
    <w:rsid w:val="0018072E"/>
    <w:rsid w:val="001817D4"/>
    <w:rsid w:val="0018333F"/>
    <w:rsid w:val="00187273"/>
    <w:rsid w:val="001902F5"/>
    <w:rsid w:val="001907B8"/>
    <w:rsid w:val="00190DC2"/>
    <w:rsid w:val="00192250"/>
    <w:rsid w:val="001927FE"/>
    <w:rsid w:val="00192A3A"/>
    <w:rsid w:val="00192DBF"/>
    <w:rsid w:val="0019393C"/>
    <w:rsid w:val="00193CF4"/>
    <w:rsid w:val="00197043"/>
    <w:rsid w:val="001A0C7B"/>
    <w:rsid w:val="001A1797"/>
    <w:rsid w:val="001A7042"/>
    <w:rsid w:val="001B069B"/>
    <w:rsid w:val="001B0AB6"/>
    <w:rsid w:val="001B142B"/>
    <w:rsid w:val="001B76F4"/>
    <w:rsid w:val="001B7F9F"/>
    <w:rsid w:val="001C5DD7"/>
    <w:rsid w:val="001C6216"/>
    <w:rsid w:val="001C6883"/>
    <w:rsid w:val="001C68B5"/>
    <w:rsid w:val="001D114C"/>
    <w:rsid w:val="001D585E"/>
    <w:rsid w:val="001E0858"/>
    <w:rsid w:val="001E235B"/>
    <w:rsid w:val="001E2ED8"/>
    <w:rsid w:val="001E6008"/>
    <w:rsid w:val="001F0BE7"/>
    <w:rsid w:val="001F1DA4"/>
    <w:rsid w:val="001F6F5D"/>
    <w:rsid w:val="00203828"/>
    <w:rsid w:val="00204A3B"/>
    <w:rsid w:val="002100E8"/>
    <w:rsid w:val="00215B84"/>
    <w:rsid w:val="00216650"/>
    <w:rsid w:val="00217519"/>
    <w:rsid w:val="002256E9"/>
    <w:rsid w:val="002258BB"/>
    <w:rsid w:val="00227AE9"/>
    <w:rsid w:val="00230655"/>
    <w:rsid w:val="00230AA0"/>
    <w:rsid w:val="00243D95"/>
    <w:rsid w:val="002459F4"/>
    <w:rsid w:val="00246E5E"/>
    <w:rsid w:val="00247323"/>
    <w:rsid w:val="00251A50"/>
    <w:rsid w:val="00254F03"/>
    <w:rsid w:val="00256EB1"/>
    <w:rsid w:val="002573AE"/>
    <w:rsid w:val="00260351"/>
    <w:rsid w:val="00260855"/>
    <w:rsid w:val="00260FAE"/>
    <w:rsid w:val="0026109F"/>
    <w:rsid w:val="00264440"/>
    <w:rsid w:val="0026680B"/>
    <w:rsid w:val="00266C68"/>
    <w:rsid w:val="00267494"/>
    <w:rsid w:val="00272A3A"/>
    <w:rsid w:val="00273AAB"/>
    <w:rsid w:val="00273E71"/>
    <w:rsid w:val="00274FF9"/>
    <w:rsid w:val="0027603E"/>
    <w:rsid w:val="00276BDC"/>
    <w:rsid w:val="00282BE8"/>
    <w:rsid w:val="0028395B"/>
    <w:rsid w:val="00283A1E"/>
    <w:rsid w:val="002861C7"/>
    <w:rsid w:val="00286BED"/>
    <w:rsid w:val="00290602"/>
    <w:rsid w:val="00291525"/>
    <w:rsid w:val="00293342"/>
    <w:rsid w:val="002948C3"/>
    <w:rsid w:val="002A0053"/>
    <w:rsid w:val="002A21FE"/>
    <w:rsid w:val="002A33D1"/>
    <w:rsid w:val="002A38F1"/>
    <w:rsid w:val="002A4BEA"/>
    <w:rsid w:val="002A4D78"/>
    <w:rsid w:val="002A6183"/>
    <w:rsid w:val="002B3662"/>
    <w:rsid w:val="002B6602"/>
    <w:rsid w:val="002C7088"/>
    <w:rsid w:val="002D1CF3"/>
    <w:rsid w:val="002D62DD"/>
    <w:rsid w:val="002E18D6"/>
    <w:rsid w:val="002E558A"/>
    <w:rsid w:val="002F18B0"/>
    <w:rsid w:val="002F2779"/>
    <w:rsid w:val="002F773B"/>
    <w:rsid w:val="002F7FC7"/>
    <w:rsid w:val="00300DF1"/>
    <w:rsid w:val="00303D4C"/>
    <w:rsid w:val="00304427"/>
    <w:rsid w:val="00311CEC"/>
    <w:rsid w:val="00315926"/>
    <w:rsid w:val="00315DC7"/>
    <w:rsid w:val="003211A4"/>
    <w:rsid w:val="00322AA0"/>
    <w:rsid w:val="00326891"/>
    <w:rsid w:val="00330496"/>
    <w:rsid w:val="0033080D"/>
    <w:rsid w:val="00330A24"/>
    <w:rsid w:val="00330B3B"/>
    <w:rsid w:val="00336A84"/>
    <w:rsid w:val="00341D3C"/>
    <w:rsid w:val="003477DB"/>
    <w:rsid w:val="00353222"/>
    <w:rsid w:val="00354F17"/>
    <w:rsid w:val="00362182"/>
    <w:rsid w:val="00363C4E"/>
    <w:rsid w:val="00364BDE"/>
    <w:rsid w:val="00367B8E"/>
    <w:rsid w:val="0037085B"/>
    <w:rsid w:val="00371DA4"/>
    <w:rsid w:val="00382744"/>
    <w:rsid w:val="003834B8"/>
    <w:rsid w:val="003834D2"/>
    <w:rsid w:val="003843ED"/>
    <w:rsid w:val="00384440"/>
    <w:rsid w:val="00384F7A"/>
    <w:rsid w:val="00385D30"/>
    <w:rsid w:val="003910DC"/>
    <w:rsid w:val="00391756"/>
    <w:rsid w:val="00393B9A"/>
    <w:rsid w:val="00395466"/>
    <w:rsid w:val="00395494"/>
    <w:rsid w:val="00397643"/>
    <w:rsid w:val="003A002C"/>
    <w:rsid w:val="003A0389"/>
    <w:rsid w:val="003B265A"/>
    <w:rsid w:val="003B2CFB"/>
    <w:rsid w:val="003B69FA"/>
    <w:rsid w:val="003C3931"/>
    <w:rsid w:val="003D0914"/>
    <w:rsid w:val="003D100C"/>
    <w:rsid w:val="003D585E"/>
    <w:rsid w:val="003E3FC0"/>
    <w:rsid w:val="003E5391"/>
    <w:rsid w:val="003E5E83"/>
    <w:rsid w:val="003F1421"/>
    <w:rsid w:val="003F304A"/>
    <w:rsid w:val="003F5344"/>
    <w:rsid w:val="003F733E"/>
    <w:rsid w:val="00407E8B"/>
    <w:rsid w:val="004166E6"/>
    <w:rsid w:val="00417B48"/>
    <w:rsid w:val="00431824"/>
    <w:rsid w:val="0043588D"/>
    <w:rsid w:val="00435B52"/>
    <w:rsid w:val="004400E6"/>
    <w:rsid w:val="00445AD8"/>
    <w:rsid w:val="004468DB"/>
    <w:rsid w:val="004470B7"/>
    <w:rsid w:val="00447673"/>
    <w:rsid w:val="004501B3"/>
    <w:rsid w:val="004535D5"/>
    <w:rsid w:val="00456C48"/>
    <w:rsid w:val="00460B21"/>
    <w:rsid w:val="004714ED"/>
    <w:rsid w:val="00475B2B"/>
    <w:rsid w:val="004929B3"/>
    <w:rsid w:val="00493867"/>
    <w:rsid w:val="00494812"/>
    <w:rsid w:val="00496B79"/>
    <w:rsid w:val="004A398E"/>
    <w:rsid w:val="004B02DE"/>
    <w:rsid w:val="004B1F14"/>
    <w:rsid w:val="004B34CA"/>
    <w:rsid w:val="004B35EE"/>
    <w:rsid w:val="004B52D6"/>
    <w:rsid w:val="004B591C"/>
    <w:rsid w:val="004B608C"/>
    <w:rsid w:val="004C2731"/>
    <w:rsid w:val="004C2F99"/>
    <w:rsid w:val="004C4227"/>
    <w:rsid w:val="004C42A0"/>
    <w:rsid w:val="004D1E21"/>
    <w:rsid w:val="004D61E9"/>
    <w:rsid w:val="004E443A"/>
    <w:rsid w:val="004E6881"/>
    <w:rsid w:val="004F012D"/>
    <w:rsid w:val="004F1DC8"/>
    <w:rsid w:val="004F36D0"/>
    <w:rsid w:val="004F7D1C"/>
    <w:rsid w:val="005112D4"/>
    <w:rsid w:val="0051139C"/>
    <w:rsid w:val="00511FC2"/>
    <w:rsid w:val="00514C55"/>
    <w:rsid w:val="00516212"/>
    <w:rsid w:val="0051643F"/>
    <w:rsid w:val="00521415"/>
    <w:rsid w:val="005214F5"/>
    <w:rsid w:val="00521F0F"/>
    <w:rsid w:val="00522ADA"/>
    <w:rsid w:val="0052402D"/>
    <w:rsid w:val="005247B3"/>
    <w:rsid w:val="00525B99"/>
    <w:rsid w:val="00526933"/>
    <w:rsid w:val="00533CCA"/>
    <w:rsid w:val="005355B6"/>
    <w:rsid w:val="00536700"/>
    <w:rsid w:val="0053716A"/>
    <w:rsid w:val="005414E9"/>
    <w:rsid w:val="00543859"/>
    <w:rsid w:val="00546F45"/>
    <w:rsid w:val="00551879"/>
    <w:rsid w:val="00552EA0"/>
    <w:rsid w:val="0055311A"/>
    <w:rsid w:val="00554B89"/>
    <w:rsid w:val="00564288"/>
    <w:rsid w:val="0056515C"/>
    <w:rsid w:val="00570BF3"/>
    <w:rsid w:val="00571906"/>
    <w:rsid w:val="00572EE6"/>
    <w:rsid w:val="005730F4"/>
    <w:rsid w:val="005763B5"/>
    <w:rsid w:val="00576561"/>
    <w:rsid w:val="00576A53"/>
    <w:rsid w:val="00582314"/>
    <w:rsid w:val="00590739"/>
    <w:rsid w:val="00590A7C"/>
    <w:rsid w:val="0059117F"/>
    <w:rsid w:val="005919E1"/>
    <w:rsid w:val="00593D35"/>
    <w:rsid w:val="00594241"/>
    <w:rsid w:val="0059541A"/>
    <w:rsid w:val="005A02DE"/>
    <w:rsid w:val="005A3E15"/>
    <w:rsid w:val="005A4F64"/>
    <w:rsid w:val="005A53A1"/>
    <w:rsid w:val="005B1C4C"/>
    <w:rsid w:val="005B2984"/>
    <w:rsid w:val="005B2C3D"/>
    <w:rsid w:val="005B3885"/>
    <w:rsid w:val="005B4872"/>
    <w:rsid w:val="005B55CD"/>
    <w:rsid w:val="005C0D06"/>
    <w:rsid w:val="005C12E9"/>
    <w:rsid w:val="005C4CE0"/>
    <w:rsid w:val="005C505F"/>
    <w:rsid w:val="005D3744"/>
    <w:rsid w:val="005D6385"/>
    <w:rsid w:val="005D65AF"/>
    <w:rsid w:val="005E0288"/>
    <w:rsid w:val="005E5225"/>
    <w:rsid w:val="005E6B78"/>
    <w:rsid w:val="005E7233"/>
    <w:rsid w:val="005F0999"/>
    <w:rsid w:val="005F2250"/>
    <w:rsid w:val="005F2A11"/>
    <w:rsid w:val="005F56C0"/>
    <w:rsid w:val="005F6C60"/>
    <w:rsid w:val="00600739"/>
    <w:rsid w:val="006037E3"/>
    <w:rsid w:val="00605283"/>
    <w:rsid w:val="00605628"/>
    <w:rsid w:val="0060690E"/>
    <w:rsid w:val="00607E59"/>
    <w:rsid w:val="0061231C"/>
    <w:rsid w:val="00614CA2"/>
    <w:rsid w:val="00616DC8"/>
    <w:rsid w:val="00620BD3"/>
    <w:rsid w:val="00623C01"/>
    <w:rsid w:val="0062543A"/>
    <w:rsid w:val="00626113"/>
    <w:rsid w:val="00631219"/>
    <w:rsid w:val="006347BC"/>
    <w:rsid w:val="00634FA8"/>
    <w:rsid w:val="00636F24"/>
    <w:rsid w:val="00637302"/>
    <w:rsid w:val="00644772"/>
    <w:rsid w:val="0065214C"/>
    <w:rsid w:val="00652E8C"/>
    <w:rsid w:val="00652F87"/>
    <w:rsid w:val="00654035"/>
    <w:rsid w:val="00661315"/>
    <w:rsid w:val="00662F22"/>
    <w:rsid w:val="00664B81"/>
    <w:rsid w:val="00667B5E"/>
    <w:rsid w:val="00674793"/>
    <w:rsid w:val="00675144"/>
    <w:rsid w:val="00675795"/>
    <w:rsid w:val="0067620F"/>
    <w:rsid w:val="00681CAC"/>
    <w:rsid w:val="006826DB"/>
    <w:rsid w:val="00682B3B"/>
    <w:rsid w:val="00683782"/>
    <w:rsid w:val="00690E21"/>
    <w:rsid w:val="00692E83"/>
    <w:rsid w:val="00693B17"/>
    <w:rsid w:val="006943AD"/>
    <w:rsid w:val="006A0C8E"/>
    <w:rsid w:val="006A3D96"/>
    <w:rsid w:val="006A5FEC"/>
    <w:rsid w:val="006A77DC"/>
    <w:rsid w:val="006B0549"/>
    <w:rsid w:val="006B097F"/>
    <w:rsid w:val="006B2178"/>
    <w:rsid w:val="006B29E6"/>
    <w:rsid w:val="006B4AED"/>
    <w:rsid w:val="006B5283"/>
    <w:rsid w:val="006B59BE"/>
    <w:rsid w:val="006B7BF3"/>
    <w:rsid w:val="006C1910"/>
    <w:rsid w:val="006C4797"/>
    <w:rsid w:val="006C4E60"/>
    <w:rsid w:val="006C6F9B"/>
    <w:rsid w:val="006C7D0D"/>
    <w:rsid w:val="006D2BC4"/>
    <w:rsid w:val="006D31D0"/>
    <w:rsid w:val="006D36B9"/>
    <w:rsid w:val="006D6C38"/>
    <w:rsid w:val="006D797B"/>
    <w:rsid w:val="006E37D9"/>
    <w:rsid w:val="006E5EBC"/>
    <w:rsid w:val="006E75C3"/>
    <w:rsid w:val="006F1438"/>
    <w:rsid w:val="006F21E3"/>
    <w:rsid w:val="006F25DD"/>
    <w:rsid w:val="006F27AA"/>
    <w:rsid w:val="006F2887"/>
    <w:rsid w:val="006F7523"/>
    <w:rsid w:val="0070149B"/>
    <w:rsid w:val="00702FC1"/>
    <w:rsid w:val="0070417F"/>
    <w:rsid w:val="007046B7"/>
    <w:rsid w:val="00714BFB"/>
    <w:rsid w:val="00714D39"/>
    <w:rsid w:val="00716C58"/>
    <w:rsid w:val="00721704"/>
    <w:rsid w:val="00721A1A"/>
    <w:rsid w:val="00722207"/>
    <w:rsid w:val="00724EE1"/>
    <w:rsid w:val="0072532E"/>
    <w:rsid w:val="00730A9C"/>
    <w:rsid w:val="00732742"/>
    <w:rsid w:val="007339C8"/>
    <w:rsid w:val="00736260"/>
    <w:rsid w:val="00744000"/>
    <w:rsid w:val="007460C1"/>
    <w:rsid w:val="0075018C"/>
    <w:rsid w:val="00750AAD"/>
    <w:rsid w:val="007549A3"/>
    <w:rsid w:val="00755E98"/>
    <w:rsid w:val="00764B1E"/>
    <w:rsid w:val="00766538"/>
    <w:rsid w:val="007667D8"/>
    <w:rsid w:val="00771372"/>
    <w:rsid w:val="007737BC"/>
    <w:rsid w:val="00773C6F"/>
    <w:rsid w:val="00777BF0"/>
    <w:rsid w:val="00780310"/>
    <w:rsid w:val="00782146"/>
    <w:rsid w:val="00782CB5"/>
    <w:rsid w:val="00785F8F"/>
    <w:rsid w:val="00791101"/>
    <w:rsid w:val="00792612"/>
    <w:rsid w:val="007A1106"/>
    <w:rsid w:val="007A5973"/>
    <w:rsid w:val="007A6575"/>
    <w:rsid w:val="007C13D2"/>
    <w:rsid w:val="007C329B"/>
    <w:rsid w:val="007C35FC"/>
    <w:rsid w:val="007C4045"/>
    <w:rsid w:val="007C49D6"/>
    <w:rsid w:val="007C7B51"/>
    <w:rsid w:val="007D2AE9"/>
    <w:rsid w:val="007D3E93"/>
    <w:rsid w:val="007E005A"/>
    <w:rsid w:val="007E4D3A"/>
    <w:rsid w:val="007E5B25"/>
    <w:rsid w:val="007E61DD"/>
    <w:rsid w:val="007E7CE2"/>
    <w:rsid w:val="007E7CF9"/>
    <w:rsid w:val="007F3B76"/>
    <w:rsid w:val="007F3D31"/>
    <w:rsid w:val="007F4186"/>
    <w:rsid w:val="008009FC"/>
    <w:rsid w:val="0080105C"/>
    <w:rsid w:val="00802462"/>
    <w:rsid w:val="008024D5"/>
    <w:rsid w:val="008031A0"/>
    <w:rsid w:val="00806444"/>
    <w:rsid w:val="00806948"/>
    <w:rsid w:val="008071C0"/>
    <w:rsid w:val="008101BD"/>
    <w:rsid w:val="00810755"/>
    <w:rsid w:val="00811181"/>
    <w:rsid w:val="00811932"/>
    <w:rsid w:val="00814AFA"/>
    <w:rsid w:val="00814C4A"/>
    <w:rsid w:val="008177E6"/>
    <w:rsid w:val="00821F0F"/>
    <w:rsid w:val="0082247E"/>
    <w:rsid w:val="008245D6"/>
    <w:rsid w:val="008246DC"/>
    <w:rsid w:val="008258F0"/>
    <w:rsid w:val="00830AAF"/>
    <w:rsid w:val="00833685"/>
    <w:rsid w:val="00836088"/>
    <w:rsid w:val="00840B6C"/>
    <w:rsid w:val="008411FF"/>
    <w:rsid w:val="00841709"/>
    <w:rsid w:val="0084269F"/>
    <w:rsid w:val="00846CC6"/>
    <w:rsid w:val="00850953"/>
    <w:rsid w:val="0085282D"/>
    <w:rsid w:val="00852C90"/>
    <w:rsid w:val="008561D2"/>
    <w:rsid w:val="0086173B"/>
    <w:rsid w:val="00863DD8"/>
    <w:rsid w:val="00872AE1"/>
    <w:rsid w:val="00873A43"/>
    <w:rsid w:val="00874708"/>
    <w:rsid w:val="008756FE"/>
    <w:rsid w:val="008801C1"/>
    <w:rsid w:val="00885103"/>
    <w:rsid w:val="0089026D"/>
    <w:rsid w:val="008911BA"/>
    <w:rsid w:val="00895731"/>
    <w:rsid w:val="00896F7F"/>
    <w:rsid w:val="008A4E75"/>
    <w:rsid w:val="008A5227"/>
    <w:rsid w:val="008A6CA6"/>
    <w:rsid w:val="008A7D9D"/>
    <w:rsid w:val="008B47AA"/>
    <w:rsid w:val="008B735E"/>
    <w:rsid w:val="008B7754"/>
    <w:rsid w:val="008C1C37"/>
    <w:rsid w:val="008C4C43"/>
    <w:rsid w:val="008C530B"/>
    <w:rsid w:val="008C6282"/>
    <w:rsid w:val="008D1F3B"/>
    <w:rsid w:val="008D5080"/>
    <w:rsid w:val="008D7547"/>
    <w:rsid w:val="008E02A9"/>
    <w:rsid w:val="008E5100"/>
    <w:rsid w:val="008E6FAB"/>
    <w:rsid w:val="008F16B6"/>
    <w:rsid w:val="008F3F5B"/>
    <w:rsid w:val="008F44C4"/>
    <w:rsid w:val="008F48FD"/>
    <w:rsid w:val="008F49D8"/>
    <w:rsid w:val="008F5943"/>
    <w:rsid w:val="008F69EA"/>
    <w:rsid w:val="008F6DDB"/>
    <w:rsid w:val="00903884"/>
    <w:rsid w:val="00904206"/>
    <w:rsid w:val="009064BE"/>
    <w:rsid w:val="00906EAE"/>
    <w:rsid w:val="0090739F"/>
    <w:rsid w:val="00907A9F"/>
    <w:rsid w:val="0091062B"/>
    <w:rsid w:val="00916D6F"/>
    <w:rsid w:val="00921078"/>
    <w:rsid w:val="00921838"/>
    <w:rsid w:val="0092184A"/>
    <w:rsid w:val="009241FD"/>
    <w:rsid w:val="00925D21"/>
    <w:rsid w:val="009340DA"/>
    <w:rsid w:val="00940BD9"/>
    <w:rsid w:val="00947ECF"/>
    <w:rsid w:val="009507BE"/>
    <w:rsid w:val="0095242A"/>
    <w:rsid w:val="0095314A"/>
    <w:rsid w:val="009537D4"/>
    <w:rsid w:val="00960B51"/>
    <w:rsid w:val="009613CF"/>
    <w:rsid w:val="00961D47"/>
    <w:rsid w:val="00962209"/>
    <w:rsid w:val="009637E8"/>
    <w:rsid w:val="00965958"/>
    <w:rsid w:val="00971F3D"/>
    <w:rsid w:val="00972474"/>
    <w:rsid w:val="00972864"/>
    <w:rsid w:val="0097782D"/>
    <w:rsid w:val="0097787E"/>
    <w:rsid w:val="009814A7"/>
    <w:rsid w:val="0098152F"/>
    <w:rsid w:val="009817CA"/>
    <w:rsid w:val="00985459"/>
    <w:rsid w:val="00987218"/>
    <w:rsid w:val="00992070"/>
    <w:rsid w:val="00994613"/>
    <w:rsid w:val="0099514F"/>
    <w:rsid w:val="009A0230"/>
    <w:rsid w:val="009A1B62"/>
    <w:rsid w:val="009A210C"/>
    <w:rsid w:val="009A2140"/>
    <w:rsid w:val="009A4577"/>
    <w:rsid w:val="009A5B45"/>
    <w:rsid w:val="009B1695"/>
    <w:rsid w:val="009B1A04"/>
    <w:rsid w:val="009B28DD"/>
    <w:rsid w:val="009B658D"/>
    <w:rsid w:val="009B775F"/>
    <w:rsid w:val="009B79F9"/>
    <w:rsid w:val="009B7B24"/>
    <w:rsid w:val="009C036A"/>
    <w:rsid w:val="009C0C9F"/>
    <w:rsid w:val="009C429E"/>
    <w:rsid w:val="009C6691"/>
    <w:rsid w:val="009D0A67"/>
    <w:rsid w:val="009D1586"/>
    <w:rsid w:val="009D4678"/>
    <w:rsid w:val="009E2DB5"/>
    <w:rsid w:val="009F0A18"/>
    <w:rsid w:val="009F3E6C"/>
    <w:rsid w:val="009F5AA2"/>
    <w:rsid w:val="00A04E19"/>
    <w:rsid w:val="00A05BEE"/>
    <w:rsid w:val="00A109DA"/>
    <w:rsid w:val="00A12333"/>
    <w:rsid w:val="00A15E61"/>
    <w:rsid w:val="00A16057"/>
    <w:rsid w:val="00A16435"/>
    <w:rsid w:val="00A16D7E"/>
    <w:rsid w:val="00A1700B"/>
    <w:rsid w:val="00A17F68"/>
    <w:rsid w:val="00A2063E"/>
    <w:rsid w:val="00A235C8"/>
    <w:rsid w:val="00A24740"/>
    <w:rsid w:val="00A304A3"/>
    <w:rsid w:val="00A3400D"/>
    <w:rsid w:val="00A34927"/>
    <w:rsid w:val="00A36C3B"/>
    <w:rsid w:val="00A371D1"/>
    <w:rsid w:val="00A40633"/>
    <w:rsid w:val="00A40E85"/>
    <w:rsid w:val="00A45E22"/>
    <w:rsid w:val="00A512DD"/>
    <w:rsid w:val="00A5334D"/>
    <w:rsid w:val="00A543C3"/>
    <w:rsid w:val="00A54566"/>
    <w:rsid w:val="00A62ADF"/>
    <w:rsid w:val="00A62BF6"/>
    <w:rsid w:val="00A62DBB"/>
    <w:rsid w:val="00A64A12"/>
    <w:rsid w:val="00A66BDD"/>
    <w:rsid w:val="00A67840"/>
    <w:rsid w:val="00A8385D"/>
    <w:rsid w:val="00A83CA7"/>
    <w:rsid w:val="00A84D00"/>
    <w:rsid w:val="00A86A99"/>
    <w:rsid w:val="00A86CE9"/>
    <w:rsid w:val="00A86E95"/>
    <w:rsid w:val="00A91967"/>
    <w:rsid w:val="00A96395"/>
    <w:rsid w:val="00A96ABB"/>
    <w:rsid w:val="00A97A82"/>
    <w:rsid w:val="00AA1E8A"/>
    <w:rsid w:val="00AB3642"/>
    <w:rsid w:val="00AB57C5"/>
    <w:rsid w:val="00AB72CE"/>
    <w:rsid w:val="00AC1BF9"/>
    <w:rsid w:val="00AC33E0"/>
    <w:rsid w:val="00AD0C66"/>
    <w:rsid w:val="00AD532C"/>
    <w:rsid w:val="00AE20F8"/>
    <w:rsid w:val="00AE575F"/>
    <w:rsid w:val="00AE78D8"/>
    <w:rsid w:val="00AF3C81"/>
    <w:rsid w:val="00AF5274"/>
    <w:rsid w:val="00AF5BD0"/>
    <w:rsid w:val="00B00EAF"/>
    <w:rsid w:val="00B04EB3"/>
    <w:rsid w:val="00B0560F"/>
    <w:rsid w:val="00B10858"/>
    <w:rsid w:val="00B21F2B"/>
    <w:rsid w:val="00B236C1"/>
    <w:rsid w:val="00B2399B"/>
    <w:rsid w:val="00B267C1"/>
    <w:rsid w:val="00B2767D"/>
    <w:rsid w:val="00B278C6"/>
    <w:rsid w:val="00B27DF2"/>
    <w:rsid w:val="00B30086"/>
    <w:rsid w:val="00B3138D"/>
    <w:rsid w:val="00B32998"/>
    <w:rsid w:val="00B359C4"/>
    <w:rsid w:val="00B3695B"/>
    <w:rsid w:val="00B3730B"/>
    <w:rsid w:val="00B43AB7"/>
    <w:rsid w:val="00B44262"/>
    <w:rsid w:val="00B46DF0"/>
    <w:rsid w:val="00B4773B"/>
    <w:rsid w:val="00B520AC"/>
    <w:rsid w:val="00B555AF"/>
    <w:rsid w:val="00B617E4"/>
    <w:rsid w:val="00B7188C"/>
    <w:rsid w:val="00B74492"/>
    <w:rsid w:val="00B7484B"/>
    <w:rsid w:val="00B778B6"/>
    <w:rsid w:val="00B83FBB"/>
    <w:rsid w:val="00B8435D"/>
    <w:rsid w:val="00B87214"/>
    <w:rsid w:val="00B90FD6"/>
    <w:rsid w:val="00B91AC6"/>
    <w:rsid w:val="00BA7618"/>
    <w:rsid w:val="00BB2BC9"/>
    <w:rsid w:val="00BC0987"/>
    <w:rsid w:val="00BC3665"/>
    <w:rsid w:val="00BC6056"/>
    <w:rsid w:val="00BC7B93"/>
    <w:rsid w:val="00BD3EC5"/>
    <w:rsid w:val="00BD40CD"/>
    <w:rsid w:val="00BE1065"/>
    <w:rsid w:val="00BE24CC"/>
    <w:rsid w:val="00BE2E1A"/>
    <w:rsid w:val="00BE3A4D"/>
    <w:rsid w:val="00BF2FE6"/>
    <w:rsid w:val="00BF4440"/>
    <w:rsid w:val="00BF56F6"/>
    <w:rsid w:val="00BF7EFB"/>
    <w:rsid w:val="00C00F5C"/>
    <w:rsid w:val="00C100F8"/>
    <w:rsid w:val="00C114C0"/>
    <w:rsid w:val="00C1445B"/>
    <w:rsid w:val="00C15349"/>
    <w:rsid w:val="00C1749C"/>
    <w:rsid w:val="00C20AD3"/>
    <w:rsid w:val="00C243DD"/>
    <w:rsid w:val="00C251D2"/>
    <w:rsid w:val="00C32ACA"/>
    <w:rsid w:val="00C33EA9"/>
    <w:rsid w:val="00C362EC"/>
    <w:rsid w:val="00C375D7"/>
    <w:rsid w:val="00C432E7"/>
    <w:rsid w:val="00C46EF6"/>
    <w:rsid w:val="00C51838"/>
    <w:rsid w:val="00C53D57"/>
    <w:rsid w:val="00C5441B"/>
    <w:rsid w:val="00C54EC0"/>
    <w:rsid w:val="00C56F90"/>
    <w:rsid w:val="00C57051"/>
    <w:rsid w:val="00C57C3B"/>
    <w:rsid w:val="00C6084D"/>
    <w:rsid w:val="00C63595"/>
    <w:rsid w:val="00C65AEC"/>
    <w:rsid w:val="00C70430"/>
    <w:rsid w:val="00C70F07"/>
    <w:rsid w:val="00C75B51"/>
    <w:rsid w:val="00C764D0"/>
    <w:rsid w:val="00C9313C"/>
    <w:rsid w:val="00C953B4"/>
    <w:rsid w:val="00C96E5A"/>
    <w:rsid w:val="00CA0857"/>
    <w:rsid w:val="00CA6665"/>
    <w:rsid w:val="00CA692C"/>
    <w:rsid w:val="00CA77C2"/>
    <w:rsid w:val="00CB0393"/>
    <w:rsid w:val="00CB3928"/>
    <w:rsid w:val="00CB4783"/>
    <w:rsid w:val="00CB607A"/>
    <w:rsid w:val="00CB65A4"/>
    <w:rsid w:val="00CB78E4"/>
    <w:rsid w:val="00CC1609"/>
    <w:rsid w:val="00CC1D38"/>
    <w:rsid w:val="00CC2946"/>
    <w:rsid w:val="00CC707E"/>
    <w:rsid w:val="00CD1C85"/>
    <w:rsid w:val="00CD5D78"/>
    <w:rsid w:val="00CD6C01"/>
    <w:rsid w:val="00CE3B7C"/>
    <w:rsid w:val="00CE706D"/>
    <w:rsid w:val="00CF2AFF"/>
    <w:rsid w:val="00CF48E1"/>
    <w:rsid w:val="00CF7C0B"/>
    <w:rsid w:val="00D01B8B"/>
    <w:rsid w:val="00D035E5"/>
    <w:rsid w:val="00D06281"/>
    <w:rsid w:val="00D104FF"/>
    <w:rsid w:val="00D11873"/>
    <w:rsid w:val="00D12995"/>
    <w:rsid w:val="00D12C3F"/>
    <w:rsid w:val="00D149AA"/>
    <w:rsid w:val="00D16D35"/>
    <w:rsid w:val="00D16D36"/>
    <w:rsid w:val="00D20934"/>
    <w:rsid w:val="00D2289C"/>
    <w:rsid w:val="00D24533"/>
    <w:rsid w:val="00D26DB7"/>
    <w:rsid w:val="00D339E4"/>
    <w:rsid w:val="00D36B92"/>
    <w:rsid w:val="00D37CCC"/>
    <w:rsid w:val="00D42ACC"/>
    <w:rsid w:val="00D50AC7"/>
    <w:rsid w:val="00D55335"/>
    <w:rsid w:val="00D6227B"/>
    <w:rsid w:val="00D6622D"/>
    <w:rsid w:val="00D6725A"/>
    <w:rsid w:val="00D7777A"/>
    <w:rsid w:val="00D8073F"/>
    <w:rsid w:val="00D822A8"/>
    <w:rsid w:val="00D83A3C"/>
    <w:rsid w:val="00D83C90"/>
    <w:rsid w:val="00D87436"/>
    <w:rsid w:val="00D876FE"/>
    <w:rsid w:val="00D90131"/>
    <w:rsid w:val="00D93874"/>
    <w:rsid w:val="00D95837"/>
    <w:rsid w:val="00DA0AB1"/>
    <w:rsid w:val="00DC0107"/>
    <w:rsid w:val="00DC3D01"/>
    <w:rsid w:val="00DC638C"/>
    <w:rsid w:val="00DC68B9"/>
    <w:rsid w:val="00DD2427"/>
    <w:rsid w:val="00DD482B"/>
    <w:rsid w:val="00DD515C"/>
    <w:rsid w:val="00DD5936"/>
    <w:rsid w:val="00DD79E7"/>
    <w:rsid w:val="00DE164F"/>
    <w:rsid w:val="00DE1A05"/>
    <w:rsid w:val="00DE2EA2"/>
    <w:rsid w:val="00DE6467"/>
    <w:rsid w:val="00DE6BA8"/>
    <w:rsid w:val="00DE7A5E"/>
    <w:rsid w:val="00DE7DAC"/>
    <w:rsid w:val="00DF07A4"/>
    <w:rsid w:val="00DF24EC"/>
    <w:rsid w:val="00DF5221"/>
    <w:rsid w:val="00E00A8F"/>
    <w:rsid w:val="00E06B01"/>
    <w:rsid w:val="00E10024"/>
    <w:rsid w:val="00E10254"/>
    <w:rsid w:val="00E11FCC"/>
    <w:rsid w:val="00E12354"/>
    <w:rsid w:val="00E130AA"/>
    <w:rsid w:val="00E1590C"/>
    <w:rsid w:val="00E26A50"/>
    <w:rsid w:val="00E32EFC"/>
    <w:rsid w:val="00E32FC5"/>
    <w:rsid w:val="00E3470D"/>
    <w:rsid w:val="00E418A3"/>
    <w:rsid w:val="00E42F33"/>
    <w:rsid w:val="00E4359D"/>
    <w:rsid w:val="00E46D3A"/>
    <w:rsid w:val="00E475A0"/>
    <w:rsid w:val="00E51E79"/>
    <w:rsid w:val="00E521AB"/>
    <w:rsid w:val="00E55438"/>
    <w:rsid w:val="00E572D7"/>
    <w:rsid w:val="00E6329B"/>
    <w:rsid w:val="00E63D27"/>
    <w:rsid w:val="00E63E4B"/>
    <w:rsid w:val="00E676CE"/>
    <w:rsid w:val="00E71729"/>
    <w:rsid w:val="00E71E89"/>
    <w:rsid w:val="00E74B20"/>
    <w:rsid w:val="00E80D5F"/>
    <w:rsid w:val="00E80D61"/>
    <w:rsid w:val="00E83D6E"/>
    <w:rsid w:val="00E8639C"/>
    <w:rsid w:val="00E86FBA"/>
    <w:rsid w:val="00E970D7"/>
    <w:rsid w:val="00EA175E"/>
    <w:rsid w:val="00EA55AE"/>
    <w:rsid w:val="00EA62F3"/>
    <w:rsid w:val="00EA6DC1"/>
    <w:rsid w:val="00EA7674"/>
    <w:rsid w:val="00EB43C9"/>
    <w:rsid w:val="00EB5611"/>
    <w:rsid w:val="00EB5C34"/>
    <w:rsid w:val="00EB6DDB"/>
    <w:rsid w:val="00EB7F8E"/>
    <w:rsid w:val="00EC00B8"/>
    <w:rsid w:val="00EC0D1A"/>
    <w:rsid w:val="00EC1638"/>
    <w:rsid w:val="00ED2CF3"/>
    <w:rsid w:val="00EE0C2D"/>
    <w:rsid w:val="00EE3555"/>
    <w:rsid w:val="00EE6FDC"/>
    <w:rsid w:val="00EE7DB9"/>
    <w:rsid w:val="00EE7E49"/>
    <w:rsid w:val="00EF2807"/>
    <w:rsid w:val="00EF7501"/>
    <w:rsid w:val="00F00FDF"/>
    <w:rsid w:val="00F02813"/>
    <w:rsid w:val="00F06BEB"/>
    <w:rsid w:val="00F12325"/>
    <w:rsid w:val="00F12A68"/>
    <w:rsid w:val="00F12BC2"/>
    <w:rsid w:val="00F21AA9"/>
    <w:rsid w:val="00F21F5E"/>
    <w:rsid w:val="00F21FE1"/>
    <w:rsid w:val="00F24C90"/>
    <w:rsid w:val="00F26D62"/>
    <w:rsid w:val="00F271BE"/>
    <w:rsid w:val="00F31BF5"/>
    <w:rsid w:val="00F335B8"/>
    <w:rsid w:val="00F345BD"/>
    <w:rsid w:val="00F36C6B"/>
    <w:rsid w:val="00F37910"/>
    <w:rsid w:val="00F37A04"/>
    <w:rsid w:val="00F42A3C"/>
    <w:rsid w:val="00F47F7E"/>
    <w:rsid w:val="00F503BF"/>
    <w:rsid w:val="00F535C0"/>
    <w:rsid w:val="00F57025"/>
    <w:rsid w:val="00F57760"/>
    <w:rsid w:val="00F57A87"/>
    <w:rsid w:val="00F60AEF"/>
    <w:rsid w:val="00F61D68"/>
    <w:rsid w:val="00F62D97"/>
    <w:rsid w:val="00F64441"/>
    <w:rsid w:val="00F67656"/>
    <w:rsid w:val="00F74A17"/>
    <w:rsid w:val="00F75921"/>
    <w:rsid w:val="00F83DFD"/>
    <w:rsid w:val="00F91D3A"/>
    <w:rsid w:val="00F967F3"/>
    <w:rsid w:val="00FA1A0F"/>
    <w:rsid w:val="00FA42D3"/>
    <w:rsid w:val="00FA49CB"/>
    <w:rsid w:val="00FA5FA4"/>
    <w:rsid w:val="00FA64CE"/>
    <w:rsid w:val="00FA7579"/>
    <w:rsid w:val="00FB7CA3"/>
    <w:rsid w:val="00FC081B"/>
    <w:rsid w:val="00FC134F"/>
    <w:rsid w:val="00FC1B5F"/>
    <w:rsid w:val="00FC2D28"/>
    <w:rsid w:val="00FC56ED"/>
    <w:rsid w:val="00FD032A"/>
    <w:rsid w:val="00FD1196"/>
    <w:rsid w:val="00FD223A"/>
    <w:rsid w:val="00FD4559"/>
    <w:rsid w:val="00FD4841"/>
    <w:rsid w:val="00FD6B0B"/>
    <w:rsid w:val="00FD7A27"/>
    <w:rsid w:val="00FE01D9"/>
    <w:rsid w:val="00FE09D1"/>
    <w:rsid w:val="00FE0AAB"/>
    <w:rsid w:val="00FE46AB"/>
    <w:rsid w:val="00FE734E"/>
    <w:rsid w:val="00FF1216"/>
    <w:rsid w:val="00FF4376"/>
    <w:rsid w:val="00FF484C"/>
    <w:rsid w:val="00FF7787"/>
    <w:rsid w:val="00FF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</o:shapelayout>
  </w:shapeDefaults>
  <w:decimalSymbol w:val="."/>
  <w:listSeparator w:val=","/>
  <w14:docId w14:val="6B434321"/>
  <w15:docId w15:val="{1BB90B5C-A2D9-4E2C-9F04-E974F017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/>
      <w:bidi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/>
      <w:widowControl w:val="0"/>
      <w:spacing w:before="120"/>
      <w:jc w:val="lowKashida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xmsolistparagraph">
    <w:name w:val="ecxmsolistparagraph"/>
    <w:basedOn w:val="Normal"/>
    <w:rsid w:val="00D6227B"/>
    <w:pPr>
      <w:spacing w:after="324"/>
    </w:pPr>
  </w:style>
  <w:style w:type="table" w:styleId="TableGrid">
    <w:name w:val="Table Grid"/>
    <w:basedOn w:val="TableNormal"/>
    <w:uiPriority w:val="59"/>
    <w:rsid w:val="00D62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E37D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E37D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E37D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6E37D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A398E"/>
    <w:pPr>
      <w:ind w:left="720"/>
      <w:contextualSpacing/>
    </w:pPr>
  </w:style>
  <w:style w:type="character" w:customStyle="1" w:styleId="highlightedsearchterm">
    <w:name w:val="highlightedsearchterm"/>
    <w:rsid w:val="004A398E"/>
  </w:style>
  <w:style w:type="character" w:customStyle="1" w:styleId="hps">
    <w:name w:val="hps"/>
    <w:uiPriority w:val="99"/>
    <w:rsid w:val="00FC081B"/>
    <w:rPr>
      <w:rFonts w:cs="Times New Roman"/>
    </w:rPr>
  </w:style>
  <w:style w:type="character" w:customStyle="1" w:styleId="tlid-translation">
    <w:name w:val="tlid-translation"/>
    <w:rsid w:val="00833685"/>
  </w:style>
  <w:style w:type="paragraph" w:styleId="NormalWeb">
    <w:name w:val="Normal (Web)"/>
    <w:basedOn w:val="Normal"/>
    <w:uiPriority w:val="99"/>
    <w:unhideWhenUsed/>
    <w:rsid w:val="007C329B"/>
    <w:pPr>
      <w:spacing w:before="100" w:beforeAutospacing="1" w:after="100" w:afterAutospacing="1"/>
    </w:pPr>
  </w:style>
  <w:style w:type="character" w:styleId="Strong">
    <w:name w:val="Strong"/>
    <w:qFormat/>
    <w:rsid w:val="007C32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3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7C329B"/>
    <w:rPr>
      <w:rFonts w:ascii="Courier New" w:hAnsi="Courier New" w:cs="Courier New"/>
      <w:lang w:val="en-US" w:eastAsia="en-US"/>
    </w:rPr>
  </w:style>
  <w:style w:type="character" w:customStyle="1" w:styleId="Heading2Char">
    <w:name w:val="Heading 2 Char"/>
    <w:link w:val="Heading2"/>
    <w:rsid w:val="007549A3"/>
    <w:rPr>
      <w:rFonts w:cs="Traditional Arabic"/>
      <w:sz w:val="26"/>
      <w:szCs w:val="26"/>
      <w:lang w:val="en-US" w:eastAsia="en-US"/>
    </w:rPr>
  </w:style>
  <w:style w:type="paragraph" w:customStyle="1" w:styleId="menuhead">
    <w:name w:val="menu_head"/>
    <w:basedOn w:val="Normal"/>
    <w:rsid w:val="007549A3"/>
    <w:pPr>
      <w:spacing w:before="100" w:beforeAutospacing="1" w:after="100" w:afterAutospacing="1"/>
    </w:pPr>
  </w:style>
  <w:style w:type="character" w:customStyle="1" w:styleId="menu-title">
    <w:name w:val="menu-title"/>
    <w:rsid w:val="007549A3"/>
  </w:style>
  <w:style w:type="paragraph" w:styleId="NoSpacing">
    <w:name w:val="No Spacing"/>
    <w:link w:val="NoSpacingChar"/>
    <w:uiPriority w:val="1"/>
    <w:qFormat/>
    <w:rsid w:val="00197043"/>
    <w:rPr>
      <w:sz w:val="24"/>
      <w:szCs w:val="24"/>
    </w:rPr>
  </w:style>
  <w:style w:type="character" w:customStyle="1" w:styleId="NoSpacingChar">
    <w:name w:val="No Spacing Char"/>
    <w:link w:val="NoSpacing"/>
    <w:uiPriority w:val="1"/>
    <w:rsid w:val="00904206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90420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04206"/>
    <w:rPr>
      <w:rFonts w:ascii="Tahoma" w:hAnsi="Tahoma" w:cs="Tahoma"/>
      <w:sz w:val="16"/>
      <w:szCs w:val="16"/>
      <w:lang w:val="en-US" w:eastAsia="en-US"/>
    </w:rPr>
  </w:style>
  <w:style w:type="paragraph" w:styleId="FootnoteText">
    <w:name w:val="footnote text"/>
    <w:basedOn w:val="Normal"/>
    <w:link w:val="FootnoteTextChar"/>
    <w:rsid w:val="000B1FA2"/>
    <w:rPr>
      <w:sz w:val="20"/>
      <w:szCs w:val="20"/>
    </w:rPr>
  </w:style>
  <w:style w:type="character" w:customStyle="1" w:styleId="FootnoteTextChar">
    <w:name w:val="Footnote Text Char"/>
    <w:link w:val="FootnoteText"/>
    <w:rsid w:val="000B1FA2"/>
    <w:rPr>
      <w:lang w:val="en-US" w:eastAsia="en-US"/>
    </w:rPr>
  </w:style>
  <w:style w:type="character" w:styleId="FootnoteReference">
    <w:name w:val="footnote reference"/>
    <w:rsid w:val="000B1FA2"/>
    <w:rPr>
      <w:vertAlign w:val="superscript"/>
    </w:rPr>
  </w:style>
  <w:style w:type="paragraph" w:customStyle="1" w:styleId="a">
    <w:name w:val="بسم الله الرحمن الرحيم"/>
    <w:basedOn w:val="ecxmsolistparagraph"/>
    <w:qFormat/>
    <w:rsid w:val="0084269F"/>
    <w:pPr>
      <w:bidi/>
      <w:spacing w:after="0"/>
    </w:pPr>
    <w:rPr>
      <w:b/>
      <w:bCs/>
      <w:sz w:val="32"/>
      <w:szCs w:val="32"/>
      <w:lang w:bidi="ar-EG"/>
    </w:rPr>
  </w:style>
  <w:style w:type="character" w:customStyle="1" w:styleId="Heading1Char">
    <w:name w:val="Heading 1 Char"/>
    <w:link w:val="Heading1"/>
    <w:rsid w:val="00654035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7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2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2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5212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1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95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777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43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77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858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631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397525">
                                                                                      <w:marLeft w:val="180"/>
                                                                                      <w:marRight w:val="18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713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2828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search%20Plan\Reseach%20Plan%20%20A%208-7-201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Reseach Plan  A 8-7-2019.dot</Template>
  <TotalTime>26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Doaapc</dc:creator>
  <cp:lastModifiedBy>منى جلال شعبان السيد حموده</cp:lastModifiedBy>
  <cp:revision>5</cp:revision>
  <cp:lastPrinted>2019-10-14T08:42:00Z</cp:lastPrinted>
  <dcterms:created xsi:type="dcterms:W3CDTF">2020-12-17T09:24:00Z</dcterms:created>
  <dcterms:modified xsi:type="dcterms:W3CDTF">2026-07-01T07:47:00Z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